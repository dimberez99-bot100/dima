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3004B" w14:textId="7901C6F0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 w14:paraId="48033208" w14:textId="22390C1B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Київський фаховий коледж туризму та готельного господарства </w:t>
      </w:r>
    </w:p>
    <w:p w14:paraId="6FE6139C" w14:textId="27A81AB5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Відділення підприємництва та інформаційних технологій </w:t>
      </w:r>
    </w:p>
    <w:p w14:paraId="44E1847F" w14:textId="6F0C9EAE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Циклова комісія інформаційних технологій</w:t>
      </w:r>
    </w:p>
    <w:p w14:paraId="73AD1718" w14:textId="2F9568B5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5016B1FE" w14:textId="6B2E7610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3D01E9B0" w14:textId="4A4E73CD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53E0C6EB" w14:textId="329629A3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5C17E69A" w14:textId="23DD368D" w:rsidR="5017A03A" w:rsidRPr="00F61AF1" w:rsidRDefault="5017A03A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5274A4D" w14:textId="44E7AE1D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 xml:space="preserve">Звіт </w:t>
      </w:r>
    </w:p>
    <w:p w14:paraId="61A2978C" w14:textId="72956E12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з навчальної практики </w:t>
      </w:r>
    </w:p>
    <w:p w14:paraId="20F452E3" w14:textId="7AD536D2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Вступ до фаху</w:t>
      </w:r>
    </w:p>
    <w:p w14:paraId="6F51F42C" w14:textId="2019F7B2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3BA61857" w14:textId="65FFBA58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7AC0F4BF" w14:textId="1862DFDD" w:rsidR="5EBEC324" w:rsidRPr="00F61AF1" w:rsidRDefault="5EBEC324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DC85295" w14:textId="3024AFDC" w:rsidR="5EBEC324" w:rsidRPr="00F61AF1" w:rsidRDefault="5EBEC324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AC86A42" w14:textId="7AD8BFA4" w:rsidR="287E1860" w:rsidRPr="00F61AF1" w:rsidRDefault="287E1860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AAE6A2E" w14:textId="6E99BE0D" w:rsidR="2155B175" w:rsidRPr="00F61AF1" w:rsidRDefault="1BFBEE97" w:rsidP="004C26FE">
      <w:pPr>
        <w:spacing w:after="0" w:line="240" w:lineRule="auto"/>
        <w:ind w:left="4820" w:firstLine="709"/>
        <w:rPr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>Виконав:</w:t>
      </w:r>
    </w:p>
    <w:p w14:paraId="3C7F54BC" w14:textId="33B8E412" w:rsidR="2155B175" w:rsidRPr="00F61AF1" w:rsidRDefault="1BFBEE97" w:rsidP="004C26FE">
      <w:pPr>
        <w:spacing w:after="0" w:line="240" w:lineRule="auto"/>
        <w:ind w:left="4820" w:firstLine="709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студент </w:t>
      </w:r>
      <w:r w:rsidR="774D7ED9" w:rsidRPr="00F61AF1">
        <w:rPr>
          <w:rFonts w:ascii="Times New Roman" w:hAnsi="Times New Roman"/>
          <w:sz w:val="28"/>
          <w:szCs w:val="28"/>
        </w:rPr>
        <w:t>КІ</w:t>
      </w:r>
      <w:r w:rsidRPr="00F61AF1">
        <w:rPr>
          <w:rFonts w:ascii="Times New Roman" w:hAnsi="Times New Roman"/>
          <w:sz w:val="28"/>
          <w:szCs w:val="28"/>
        </w:rPr>
        <w:t xml:space="preserve">-25 групи </w:t>
      </w:r>
    </w:p>
    <w:p w14:paraId="02322299" w14:textId="63C2EC39" w:rsidR="2155B175" w:rsidRPr="00F61AF1" w:rsidRDefault="1BFBEE97" w:rsidP="004C26FE">
      <w:pPr>
        <w:spacing w:after="0" w:line="240" w:lineRule="auto"/>
        <w:ind w:left="4820" w:firstLine="709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Дмитро Березовський </w:t>
      </w:r>
      <w:r w:rsidR="7482567F" w:rsidRPr="00F61AF1">
        <w:rPr>
          <w:rFonts w:ascii="Times New Roman" w:hAnsi="Times New Roman"/>
          <w:sz w:val="28"/>
          <w:szCs w:val="28"/>
        </w:rPr>
        <w:t>Анатолійович</w:t>
      </w:r>
    </w:p>
    <w:p w14:paraId="2AA70C6A" w14:textId="08ED15B7" w:rsidR="5C8F4E21" w:rsidRPr="00F61AF1" w:rsidRDefault="5C8F4E21" w:rsidP="004C26FE">
      <w:pPr>
        <w:spacing w:after="0" w:line="240" w:lineRule="auto"/>
        <w:ind w:left="4820" w:firstLine="709"/>
        <w:rPr>
          <w:rFonts w:ascii="Times New Roman" w:hAnsi="Times New Roman"/>
          <w:sz w:val="28"/>
          <w:szCs w:val="28"/>
        </w:rPr>
      </w:pPr>
    </w:p>
    <w:p w14:paraId="37ED720A" w14:textId="50F01AF5" w:rsidR="0012AF5C" w:rsidRPr="00F61AF1" w:rsidRDefault="60406466" w:rsidP="004C26FE">
      <w:pPr>
        <w:spacing w:after="0" w:line="240" w:lineRule="auto"/>
        <w:ind w:left="4820" w:firstLine="709"/>
        <w:rPr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>Перевіри</w:t>
      </w:r>
      <w:r w:rsidR="00790665">
        <w:rPr>
          <w:rStyle w:val="a8"/>
          <w:rFonts w:ascii="Times New Roman" w:hAnsi="Times New Roman"/>
          <w:sz w:val="28"/>
          <w:szCs w:val="28"/>
        </w:rPr>
        <w:t>ли</w:t>
      </w:r>
      <w:r w:rsidR="4293AF03" w:rsidRPr="00F61AF1">
        <w:rPr>
          <w:rStyle w:val="a8"/>
          <w:rFonts w:ascii="Times New Roman" w:hAnsi="Times New Roman"/>
          <w:sz w:val="28"/>
          <w:szCs w:val="28"/>
        </w:rPr>
        <w:t xml:space="preserve"> керівник</w:t>
      </w:r>
      <w:r w:rsidR="00790665">
        <w:rPr>
          <w:rStyle w:val="a8"/>
          <w:rFonts w:ascii="Times New Roman" w:hAnsi="Times New Roman"/>
          <w:sz w:val="28"/>
          <w:szCs w:val="28"/>
        </w:rPr>
        <w:t>и</w:t>
      </w:r>
      <w:r w:rsidR="4293AF03" w:rsidRPr="00F61AF1">
        <w:rPr>
          <w:rStyle w:val="a8"/>
          <w:rFonts w:ascii="Times New Roman" w:hAnsi="Times New Roman"/>
          <w:sz w:val="28"/>
          <w:szCs w:val="28"/>
        </w:rPr>
        <w:t xml:space="preserve"> практик</w:t>
      </w:r>
      <w:r w:rsidR="00790665">
        <w:rPr>
          <w:rStyle w:val="a8"/>
          <w:rFonts w:ascii="Times New Roman" w:hAnsi="Times New Roman"/>
          <w:sz w:val="28"/>
          <w:szCs w:val="28"/>
        </w:rPr>
        <w:t>и</w:t>
      </w:r>
      <w:r w:rsidRPr="00F61AF1">
        <w:rPr>
          <w:rStyle w:val="a8"/>
          <w:rFonts w:ascii="Times New Roman" w:hAnsi="Times New Roman"/>
          <w:sz w:val="28"/>
          <w:szCs w:val="28"/>
        </w:rPr>
        <w:t>:</w:t>
      </w:r>
    </w:p>
    <w:p w14:paraId="7FE2379B" w14:textId="61E3B5E9" w:rsidR="2155B175" w:rsidRPr="00BF26F7" w:rsidRDefault="1BFBEE97" w:rsidP="004C26FE">
      <w:pPr>
        <w:spacing w:after="0" w:line="240" w:lineRule="auto"/>
        <w:ind w:left="4820" w:firstLine="709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Любима А.Є</w:t>
      </w:r>
      <w:r w:rsidR="00BF26F7">
        <w:rPr>
          <w:rFonts w:ascii="Times New Roman" w:hAnsi="Times New Roman"/>
          <w:sz w:val="28"/>
          <w:szCs w:val="28"/>
          <w:lang w:val="ru-UA"/>
        </w:rPr>
        <w:t>.</w:t>
      </w:r>
    </w:p>
    <w:p w14:paraId="35611199" w14:textId="5927AB4E" w:rsidR="3E4849E6" w:rsidRPr="00BF26F7" w:rsidRDefault="3E4849E6" w:rsidP="004C26FE">
      <w:pPr>
        <w:spacing w:after="0" w:line="240" w:lineRule="auto"/>
        <w:ind w:left="4820" w:firstLine="709"/>
        <w:rPr>
          <w:rFonts w:ascii="Times New Roman" w:hAnsi="Times New Roman"/>
          <w:sz w:val="28"/>
          <w:szCs w:val="28"/>
          <w:lang w:val="ru-UA"/>
        </w:rPr>
      </w:pPr>
      <w:proofErr w:type="spellStart"/>
      <w:r w:rsidRPr="00F61AF1">
        <w:rPr>
          <w:rFonts w:ascii="Times New Roman" w:hAnsi="Times New Roman"/>
          <w:sz w:val="28"/>
          <w:szCs w:val="28"/>
        </w:rPr>
        <w:t>Панібратов</w:t>
      </w:r>
      <w:proofErr w:type="spellEnd"/>
      <w:r w:rsidRPr="00F61AF1">
        <w:rPr>
          <w:rFonts w:ascii="Times New Roman" w:hAnsi="Times New Roman"/>
          <w:sz w:val="28"/>
          <w:szCs w:val="28"/>
        </w:rPr>
        <w:t xml:space="preserve"> А.І</w:t>
      </w:r>
      <w:r w:rsidR="00BF26F7">
        <w:rPr>
          <w:rFonts w:ascii="Times New Roman" w:hAnsi="Times New Roman"/>
          <w:sz w:val="28"/>
          <w:szCs w:val="28"/>
          <w:lang w:val="ru-UA"/>
        </w:rPr>
        <w:t>.</w:t>
      </w:r>
    </w:p>
    <w:p w14:paraId="5628BE94" w14:textId="22F1144B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6C9BE1D7" w14:textId="4040BB3B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05C845F8" w14:textId="6E8A61ED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0B3061F7" w14:textId="2C55FB58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2B97FA76" w14:textId="6B339CC6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6E03ED45" w14:textId="63F1D440" w:rsidR="2155B175" w:rsidRPr="00F61AF1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4E485E23" w14:textId="215B433B" w:rsidR="00F61AF1" w:rsidRPr="000D1F9E" w:rsidRDefault="1BFBEE97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</w:t>
      </w:r>
    </w:p>
    <w:p w14:paraId="0ACA8243" w14:textId="77777777" w:rsidR="287E1860" w:rsidRDefault="287E1860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427479A" w14:textId="77777777" w:rsidR="000D1F9E" w:rsidRDefault="000D1F9E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37798EE" w14:textId="77777777" w:rsidR="000D1F9E" w:rsidRDefault="000D1F9E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BC203E5" w14:textId="77777777" w:rsidR="000D1F9E" w:rsidRDefault="000D1F9E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F6326FB" w14:textId="77777777" w:rsidR="000D1F9E" w:rsidRDefault="000D1F9E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018B4887" w14:textId="77777777" w:rsidR="000D1F9E" w:rsidRPr="00F61AF1" w:rsidRDefault="000D1F9E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C549AF3" w14:textId="1BEEF945" w:rsidR="004C26FE" w:rsidRDefault="6D687A0D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Київ 2026 рік</w:t>
      </w:r>
    </w:p>
    <w:p w14:paraId="39DD8649" w14:textId="77777777" w:rsidR="004C26FE" w:rsidRDefault="004C26F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CBF6585" w14:textId="4F8A8391" w:rsidR="2155B175" w:rsidRPr="004C26FE" w:rsidRDefault="1BFBEE97" w:rsidP="004C26FE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lastRenderedPageBreak/>
        <w:t>ВСТУП</w:t>
      </w:r>
    </w:p>
    <w:p w14:paraId="5CA408AD" w14:textId="4432A3DC" w:rsidR="5A9D078F" w:rsidRPr="003B3BE4" w:rsidRDefault="34386680" w:rsidP="00D1778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3B3BE4">
        <w:rPr>
          <w:rFonts w:ascii="Times New Roman" w:hAnsi="Times New Roman"/>
          <w:color w:val="000000"/>
          <w:sz w:val="28"/>
          <w:szCs w:val="28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рівним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239CCDF8" w14:textId="33F8082D" w:rsidR="5A9D078F" w:rsidRPr="003B3BE4" w:rsidRDefault="34386680" w:rsidP="00D1778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3B3BE4">
        <w:rPr>
          <w:rFonts w:ascii="Times New Roman" w:hAnsi="Times New Roman"/>
          <w:color w:val="000000"/>
          <w:sz w:val="28"/>
          <w:szCs w:val="28"/>
        </w:rPr>
        <w:t>Метою проведення навчальної практики «Вступ до фаху» для студентів спеціальності «</w:t>
      </w:r>
      <w:r w:rsidR="00BF26F7">
        <w:rPr>
          <w:rFonts w:ascii="Times New Roman" w:hAnsi="Times New Roman"/>
          <w:color w:val="000000"/>
          <w:sz w:val="28"/>
          <w:szCs w:val="28"/>
          <w:lang w:val="ru-UA"/>
        </w:rPr>
        <w:t>К</w:t>
      </w:r>
      <w:proofErr w:type="spellStart"/>
      <w:r w:rsidRPr="003B3BE4">
        <w:rPr>
          <w:rFonts w:ascii="Times New Roman" w:hAnsi="Times New Roman"/>
          <w:color w:val="000000"/>
          <w:sz w:val="28"/>
          <w:szCs w:val="28"/>
        </w:rPr>
        <w:t>омп’ютерна</w:t>
      </w:r>
      <w:proofErr w:type="spellEnd"/>
      <w:r w:rsidRPr="003B3BE4">
        <w:rPr>
          <w:rFonts w:ascii="Times New Roman" w:hAnsi="Times New Roman"/>
          <w:color w:val="000000"/>
          <w:sz w:val="28"/>
          <w:szCs w:val="28"/>
        </w:rPr>
        <w:t xml:space="preserve"> інженерія» є розкриття змісту роботи майбутнього фахівця з </w:t>
      </w:r>
      <w:r w:rsidR="004C26FE" w:rsidRPr="003B3BE4">
        <w:rPr>
          <w:rFonts w:ascii="Times New Roman" w:hAnsi="Times New Roman"/>
          <w:color w:val="000000"/>
          <w:sz w:val="28"/>
          <w:szCs w:val="28"/>
        </w:rPr>
        <w:t>комп’ютерної інженерії</w:t>
      </w:r>
      <w:r w:rsidRPr="003B3BE4">
        <w:rPr>
          <w:rFonts w:ascii="Times New Roman" w:hAnsi="Times New Roman"/>
          <w:color w:val="000000"/>
          <w:sz w:val="28"/>
          <w:szCs w:val="28"/>
        </w:rPr>
        <w:t xml:space="preserve">; 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</w:t>
      </w:r>
      <w:proofErr w:type="spellStart"/>
      <w:r w:rsidRPr="003B3BE4">
        <w:rPr>
          <w:rFonts w:ascii="Times New Roman" w:hAnsi="Times New Roman"/>
          <w:color w:val="000000"/>
          <w:sz w:val="28"/>
          <w:szCs w:val="28"/>
        </w:rPr>
        <w:t>проєктування</w:t>
      </w:r>
      <w:proofErr w:type="spellEnd"/>
      <w:r w:rsidRPr="003B3BE4">
        <w:rPr>
          <w:rFonts w:ascii="Times New Roman" w:hAnsi="Times New Roman"/>
          <w:color w:val="000000"/>
          <w:sz w:val="28"/>
          <w:szCs w:val="28"/>
        </w:rPr>
        <w:t xml:space="preserve"> комп'ютерних мереж сучасними засобами зв’язку; діагностування несправносте роботи комп’ютерних систем.</w:t>
      </w:r>
    </w:p>
    <w:p w14:paraId="3A6DED35" w14:textId="3DF59AD0" w:rsidR="5A9D078F" w:rsidRPr="003B3BE4" w:rsidRDefault="5A9D078F" w:rsidP="00BF26F7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4C1716E" w14:textId="37E1FADC" w:rsidR="5A9D078F" w:rsidRPr="00F61AF1" w:rsidRDefault="5A9D078F" w:rsidP="001C4DF9">
      <w:pPr>
        <w:spacing w:after="0" w:line="240" w:lineRule="auto"/>
        <w:ind w:firstLine="709"/>
        <w:jc w:val="center"/>
        <w:rPr>
          <w:rStyle w:val="a8"/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>ЗАВДАННЯ</w:t>
      </w:r>
    </w:p>
    <w:p w14:paraId="5D035E6B" w14:textId="504170AA" w:rsidR="5EBEC324" w:rsidRPr="00F61AF1" w:rsidRDefault="1BFBEE97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 xml:space="preserve">Завдання </w:t>
      </w:r>
      <w:r w:rsidR="64C56883" w:rsidRPr="00F61AF1">
        <w:rPr>
          <w:rStyle w:val="a8"/>
          <w:rFonts w:ascii="Times New Roman" w:hAnsi="Times New Roman"/>
          <w:sz w:val="28"/>
          <w:szCs w:val="28"/>
        </w:rPr>
        <w:t>1</w:t>
      </w:r>
      <w:r w:rsidR="00492A48">
        <w:rPr>
          <w:rStyle w:val="a8"/>
          <w:rFonts w:ascii="Times New Roman" w:hAnsi="Times New Roman"/>
          <w:sz w:val="28"/>
          <w:szCs w:val="28"/>
          <w:lang w:val="ru-UA"/>
        </w:rPr>
        <w:t>.</w:t>
      </w:r>
      <w:r w:rsidR="003D08C9">
        <w:rPr>
          <w:rStyle w:val="10"/>
          <w:rFonts w:ascii="Times New Roman" w:hAnsi="Times New Roman"/>
          <w:sz w:val="28"/>
          <w:szCs w:val="28"/>
        </w:rPr>
        <w:t xml:space="preserve"> </w:t>
      </w:r>
      <w:r w:rsidRPr="00F61AF1">
        <w:rPr>
          <w:rFonts w:ascii="Times New Roman" w:hAnsi="Times New Roman"/>
          <w:sz w:val="28"/>
          <w:szCs w:val="28"/>
        </w:rPr>
        <w:t xml:space="preserve">Провести </w:t>
      </w:r>
      <w:proofErr w:type="spellStart"/>
      <w:r w:rsidRPr="00F61AF1">
        <w:rPr>
          <w:rFonts w:ascii="Times New Roman" w:hAnsi="Times New Roman"/>
          <w:sz w:val="28"/>
          <w:szCs w:val="28"/>
        </w:rPr>
        <w:t>smoke</w:t>
      </w:r>
      <w:proofErr w:type="spellEnd"/>
      <w:r w:rsidRPr="00F61AF1">
        <w:rPr>
          <w:rFonts w:ascii="Times New Roman" w:hAnsi="Times New Roman"/>
          <w:sz w:val="28"/>
          <w:szCs w:val="28"/>
        </w:rPr>
        <w:t>, функціональне, UX-тестування, тестування безпеки, стрес-тестування предмета.</w:t>
      </w:r>
    </w:p>
    <w:p w14:paraId="6E0D35DD" w14:textId="40D3E72C" w:rsidR="2155B175" w:rsidRPr="00F61AF1" w:rsidRDefault="1BFBEE97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>Предмет тестування</w:t>
      </w:r>
      <w:r w:rsidRPr="00F61AF1">
        <w:rPr>
          <w:rFonts w:ascii="Times New Roman" w:hAnsi="Times New Roman"/>
          <w:sz w:val="28"/>
          <w:szCs w:val="28"/>
        </w:rPr>
        <w:t xml:space="preserve">: </w:t>
      </w:r>
      <w:r w:rsidR="477EF87C" w:rsidRPr="00F61AF1">
        <w:rPr>
          <w:rFonts w:ascii="Times New Roman" w:hAnsi="Times New Roman"/>
          <w:sz w:val="28"/>
          <w:szCs w:val="28"/>
        </w:rPr>
        <w:t>комп’ютерн</w:t>
      </w:r>
      <w:r w:rsidR="0D89F82D" w:rsidRPr="00F61AF1">
        <w:rPr>
          <w:rFonts w:ascii="Times New Roman" w:hAnsi="Times New Roman"/>
          <w:sz w:val="28"/>
          <w:szCs w:val="28"/>
        </w:rPr>
        <w:t>а</w:t>
      </w:r>
      <w:r w:rsidR="477EF87C" w:rsidRPr="00F61AF1">
        <w:rPr>
          <w:rFonts w:ascii="Times New Roman" w:hAnsi="Times New Roman"/>
          <w:sz w:val="28"/>
          <w:szCs w:val="28"/>
        </w:rPr>
        <w:t xml:space="preserve"> миш</w:t>
      </w:r>
      <w:r w:rsidR="6D6BAEDE" w:rsidRPr="00F61AF1">
        <w:rPr>
          <w:rFonts w:ascii="Times New Roman" w:hAnsi="Times New Roman"/>
          <w:sz w:val="28"/>
          <w:szCs w:val="28"/>
        </w:rPr>
        <w:t>а</w:t>
      </w:r>
    </w:p>
    <w:p w14:paraId="7D1720B8" w14:textId="0F416825" w:rsidR="28E288F8" w:rsidRPr="00F61AF1" w:rsidRDefault="7CB35536" w:rsidP="00D17780">
      <w:pPr>
        <w:spacing w:after="0" w:line="240" w:lineRule="auto"/>
        <w:ind w:firstLine="709"/>
        <w:jc w:val="both"/>
        <w:rPr>
          <w:rStyle w:val="a8"/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 xml:space="preserve"> </w:t>
      </w:r>
      <w:proofErr w:type="spellStart"/>
      <w:r w:rsidRPr="00F61AF1">
        <w:rPr>
          <w:rStyle w:val="a8"/>
          <w:rFonts w:ascii="Times New Roman" w:hAnsi="Times New Roman"/>
          <w:sz w:val="28"/>
          <w:szCs w:val="28"/>
        </w:rPr>
        <w:t>Smoke</w:t>
      </w:r>
      <w:proofErr w:type="spellEnd"/>
      <w:r w:rsidRPr="00F61AF1">
        <w:rPr>
          <w:rStyle w:val="a8"/>
          <w:rFonts w:ascii="Times New Roman" w:hAnsi="Times New Roman"/>
          <w:sz w:val="28"/>
          <w:szCs w:val="28"/>
        </w:rPr>
        <w:t>-тест</w:t>
      </w:r>
      <w:r w:rsidR="292489C5" w:rsidRPr="00F61AF1">
        <w:rPr>
          <w:rStyle w:val="a8"/>
          <w:rFonts w:ascii="Times New Roman" w:hAnsi="Times New Roman"/>
          <w:sz w:val="28"/>
          <w:szCs w:val="28"/>
        </w:rPr>
        <w:t>и</w:t>
      </w:r>
    </w:p>
    <w:p w14:paraId="45A7D3C4" w14:textId="758A1E2D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Мета: переконатися, що це дійсно комп’ютерна миша і вона взагалі працює.</w:t>
      </w:r>
    </w:p>
    <w:p w14:paraId="27E8F883" w14:textId="5D50461E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Кейс: перевірка базової працездатності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495D846C" w14:textId="6A2F2BE6" w:rsidR="00492A4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 xml:space="preserve">Підключаємо мишу до комп’ютера (USB або </w:t>
      </w:r>
      <w:proofErr w:type="spellStart"/>
      <w:r w:rsidRPr="00F61AF1">
        <w:rPr>
          <w:rFonts w:ascii="Times New Roman" w:hAnsi="Times New Roman"/>
          <w:sz w:val="28"/>
          <w:szCs w:val="28"/>
        </w:rPr>
        <w:t>Bluetooth</w:t>
      </w:r>
      <w:proofErr w:type="spellEnd"/>
      <w:r w:rsidRPr="00F61AF1">
        <w:rPr>
          <w:rFonts w:ascii="Times New Roman" w:hAnsi="Times New Roman"/>
          <w:sz w:val="28"/>
          <w:szCs w:val="28"/>
        </w:rPr>
        <w:t>)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0B06EDAD" w14:textId="2EB4170F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Рухаємо мишу по поверхні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568234A7" w14:textId="4DE561A1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Натискаємо ліву та праву кнопки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64F06645" w14:textId="73DF4CC1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Прокручуємо коліщатко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2F66187A" w14:textId="3A464E8F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Очікуваний результат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4BC00FFF" w14:textId="36408A3C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Курсор рухається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2A3B9770" w14:textId="6503E1CF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Кліки реєструються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69267E0F" w14:textId="60FA9D03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Коліщатко скролить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6F0BF561" w14:textId="36D5D34E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Якщо це не працює — подальше тестування не має сенсу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1F6B49AC" w14:textId="46A89A40" w:rsidR="28E288F8" w:rsidRPr="00A62DF0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A62DF0">
        <w:rPr>
          <w:rFonts w:ascii="Times New Roman" w:hAnsi="Times New Roman"/>
          <w:b/>
          <w:bCs/>
          <w:sz w:val="28"/>
          <w:szCs w:val="28"/>
        </w:rPr>
        <w:t>2. Функціональне тестування</w:t>
      </w:r>
    </w:p>
    <w:p w14:paraId="70D00C9B" w14:textId="0FFA584A" w:rsidR="28E288F8" w:rsidRPr="00F61AF1" w:rsidRDefault="71D70335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 xml:space="preserve">1. </w:t>
      </w:r>
      <w:r w:rsidR="7CB35536" w:rsidRPr="00F61AF1">
        <w:rPr>
          <w:rStyle w:val="a8"/>
          <w:rFonts w:ascii="Times New Roman" w:hAnsi="Times New Roman"/>
          <w:sz w:val="28"/>
          <w:szCs w:val="28"/>
        </w:rPr>
        <w:t>Позитивне тестування</w:t>
      </w:r>
    </w:p>
    <w:p w14:paraId="5F2913D3" w14:textId="6E20A8A8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Перевіряємо, що миша правильно працює за призначенням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7132E598" w14:textId="0C54274F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Кейси</w:t>
      </w:r>
      <w:r w:rsidR="00492A48">
        <w:rPr>
          <w:rFonts w:ascii="Times New Roman" w:hAnsi="Times New Roman"/>
          <w:sz w:val="28"/>
          <w:szCs w:val="28"/>
          <w:lang w:val="ru-UA"/>
        </w:rPr>
        <w:t>:</w:t>
      </w:r>
    </w:p>
    <w:p w14:paraId="116BEB53" w14:textId="1374B82D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Один клік ЛКМ відкриває файл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20970BD4" w14:textId="7FCA4BD8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ПКМ відкриває контекстне меню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167812DB" w14:textId="0ECC91D6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 xml:space="preserve"> Подвійний клік працює стабільно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021A5140" w14:textId="3650A833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Коліщатко:</w:t>
      </w:r>
    </w:p>
    <w:p w14:paraId="6B52409E" w14:textId="590375AA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скролить вгору/вниз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6A606D65" w14:textId="74C5DA10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працює натискання (якщо передбачено)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1DCAC0FE" w14:textId="6CC2461E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Додаткові кнопки (якщо є):</w:t>
      </w:r>
    </w:p>
    <w:p w14:paraId="654034EB" w14:textId="654B99D0" w:rsidR="28E288F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“Назад / Вперед” у браузері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12F6B318" w14:textId="0D683040" w:rsidR="28E288F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DPI-перемикач:</w:t>
      </w:r>
    </w:p>
    <w:p w14:paraId="3C810C61" w14:textId="77777777" w:rsidR="00E565FF" w:rsidRDefault="00E565FF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8A94156" w14:textId="405FF684" w:rsidR="00492A48" w:rsidRPr="00492A4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lastRenderedPageBreak/>
        <w:t>змінює швидкість курсора</w:t>
      </w:r>
      <w:r w:rsidR="00492A48">
        <w:rPr>
          <w:rFonts w:ascii="Times New Roman" w:hAnsi="Times New Roman"/>
          <w:sz w:val="28"/>
          <w:szCs w:val="28"/>
          <w:lang w:val="ru-UA"/>
        </w:rPr>
        <w:t>;</w:t>
      </w:r>
    </w:p>
    <w:p w14:paraId="4F7A1554" w14:textId="654387E8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Миша працює на різних поверхнях:</w:t>
      </w:r>
    </w:p>
    <w:p w14:paraId="5FF88598" w14:textId="01CED7CE" w:rsidR="28E288F8" w:rsidRPr="00C22058" w:rsidRDefault="00C22058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С</w:t>
      </w:r>
      <w:r w:rsidR="7CB35536" w:rsidRPr="00F61AF1">
        <w:rPr>
          <w:rFonts w:ascii="Times New Roman" w:hAnsi="Times New Roman"/>
          <w:sz w:val="28"/>
          <w:szCs w:val="28"/>
        </w:rPr>
        <w:t>тіл</w:t>
      </w:r>
      <w:r>
        <w:rPr>
          <w:rFonts w:ascii="Times New Roman" w:hAnsi="Times New Roman"/>
          <w:sz w:val="28"/>
          <w:szCs w:val="28"/>
          <w:lang w:val="ru-UA"/>
        </w:rPr>
        <w:t>;</w:t>
      </w:r>
    </w:p>
    <w:p w14:paraId="0556F653" w14:textId="04EAB76E" w:rsidR="28E288F8" w:rsidRPr="00C22058" w:rsidRDefault="00C22058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К</w:t>
      </w:r>
      <w:r w:rsidR="7CB35536" w:rsidRPr="00F61AF1">
        <w:rPr>
          <w:rFonts w:ascii="Times New Roman" w:hAnsi="Times New Roman"/>
          <w:sz w:val="28"/>
          <w:szCs w:val="28"/>
        </w:rPr>
        <w:t>илимок</w:t>
      </w:r>
      <w:r>
        <w:rPr>
          <w:rFonts w:ascii="Times New Roman" w:hAnsi="Times New Roman"/>
          <w:sz w:val="28"/>
          <w:szCs w:val="28"/>
          <w:lang w:val="ru-UA"/>
        </w:rPr>
        <w:t>;</w:t>
      </w:r>
    </w:p>
    <w:p w14:paraId="727F479A" w14:textId="35CBAD02" w:rsidR="28E288F8" w:rsidRPr="00C22058" w:rsidRDefault="00C22058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Д</w:t>
      </w:r>
      <w:r w:rsidR="7CB35536" w:rsidRPr="00F61AF1">
        <w:rPr>
          <w:rFonts w:ascii="Times New Roman" w:hAnsi="Times New Roman"/>
          <w:sz w:val="28"/>
          <w:szCs w:val="28"/>
        </w:rPr>
        <w:t>ерево</w:t>
      </w:r>
      <w:r>
        <w:rPr>
          <w:rFonts w:ascii="Times New Roman" w:hAnsi="Times New Roman"/>
          <w:sz w:val="28"/>
          <w:szCs w:val="28"/>
          <w:lang w:val="ru-UA"/>
        </w:rPr>
        <w:t>;</w:t>
      </w:r>
    </w:p>
    <w:p w14:paraId="77AA5510" w14:textId="2376293C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Очікуваний результат:</w:t>
      </w:r>
    </w:p>
    <w:p w14:paraId="1DB47C2D" w14:textId="3D8F21D7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 xml:space="preserve">Всі функції працюють </w:t>
      </w:r>
      <w:proofErr w:type="spellStart"/>
      <w:r w:rsidRPr="00F61AF1">
        <w:rPr>
          <w:rFonts w:ascii="Times New Roman" w:hAnsi="Times New Roman"/>
          <w:sz w:val="28"/>
          <w:szCs w:val="28"/>
        </w:rPr>
        <w:t>коректно</w:t>
      </w:r>
      <w:proofErr w:type="spellEnd"/>
      <w:r w:rsidRPr="00F61AF1">
        <w:rPr>
          <w:rFonts w:ascii="Times New Roman" w:hAnsi="Times New Roman"/>
          <w:sz w:val="28"/>
          <w:szCs w:val="28"/>
        </w:rPr>
        <w:t xml:space="preserve">, без затримок і </w:t>
      </w:r>
      <w:proofErr w:type="spellStart"/>
      <w:r w:rsidR="61A8D5AE" w:rsidRPr="00F61AF1">
        <w:rPr>
          <w:rFonts w:ascii="Times New Roman" w:hAnsi="Times New Roman"/>
          <w:sz w:val="28"/>
          <w:szCs w:val="28"/>
        </w:rPr>
        <w:t>залипань</w:t>
      </w:r>
      <w:proofErr w:type="spellEnd"/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73305117" w14:textId="1C7EC8D2" w:rsidR="28E288F8" w:rsidRPr="00F61AF1" w:rsidRDefault="215AA019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 xml:space="preserve">2. </w:t>
      </w:r>
      <w:r w:rsidR="7CB35536" w:rsidRPr="00F61AF1">
        <w:rPr>
          <w:rStyle w:val="a8"/>
          <w:rFonts w:ascii="Times New Roman" w:hAnsi="Times New Roman"/>
          <w:sz w:val="28"/>
          <w:szCs w:val="28"/>
        </w:rPr>
        <w:t>Негативн</w:t>
      </w:r>
      <w:r w:rsidR="3E427875" w:rsidRPr="00F61AF1">
        <w:rPr>
          <w:rStyle w:val="a8"/>
          <w:rFonts w:ascii="Times New Roman" w:hAnsi="Times New Roman"/>
          <w:sz w:val="28"/>
          <w:szCs w:val="28"/>
        </w:rPr>
        <w:t>і тести</w:t>
      </w:r>
    </w:p>
    <w:p w14:paraId="24A09D35" w14:textId="47A9900E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Перевіряємо, що неправильне використання не шкодить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2B478F0E" w14:textId="0FE5F6BC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 Кейси:</w:t>
      </w:r>
    </w:p>
    <w:p w14:paraId="5C6804BD" w14:textId="4F084DB7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Використання миші без килимка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58D92A53" w14:textId="0C9A3D26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Дуже швидкі хаотичні рухи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24820DD1" w14:textId="75E3CF6D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Натискання кількох кнопок одночасно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66A19B32" w14:textId="1428A237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Від’єднання миші під час роботи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61A3CD68" w14:textId="3F997252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Підключення назад без перезавантаження ПК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3D67CEAE" w14:textId="2D43AD16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Очікуваний результат:</w:t>
      </w:r>
    </w:p>
    <w:p w14:paraId="7A941DD7" w14:textId="7CC39904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Миша не “лає” систему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03F75604" w14:textId="76D21780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ПК не зависає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72AFF3D9" w14:textId="49AD2662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Після повторного підключення миша працює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347FB569" w14:textId="74DC7CD0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>3. UX-тестування</w:t>
      </w:r>
      <w:r w:rsidRPr="00F61AF1">
        <w:rPr>
          <w:rFonts w:ascii="Times New Roman" w:hAnsi="Times New Roman"/>
          <w:sz w:val="28"/>
          <w:szCs w:val="28"/>
        </w:rPr>
        <w:t xml:space="preserve"> (зручність використання)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7DCBB96B" w14:textId="721A2610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Кейси:</w:t>
      </w:r>
    </w:p>
    <w:p w14:paraId="5D4C0861" w14:textId="12A649F5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Миша зручно лежить у руці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37BFF8ED" w14:textId="106FF301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 xml:space="preserve">Підходить для </w:t>
      </w:r>
      <w:proofErr w:type="spellStart"/>
      <w:r w:rsidRPr="00F61AF1">
        <w:rPr>
          <w:rFonts w:ascii="Times New Roman" w:hAnsi="Times New Roman"/>
          <w:sz w:val="28"/>
          <w:szCs w:val="28"/>
        </w:rPr>
        <w:t>правші</w:t>
      </w:r>
      <w:proofErr w:type="spellEnd"/>
      <w:r w:rsidRPr="00F61AF1">
        <w:rPr>
          <w:rFonts w:ascii="Times New Roman" w:hAnsi="Times New Roman"/>
          <w:sz w:val="28"/>
          <w:szCs w:val="28"/>
        </w:rPr>
        <w:t xml:space="preserve"> / лівші (або це явно зазначено)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7206F3D0" w14:textId="31CA2D47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 xml:space="preserve">Кнопки легко натискаються, але без випадкових </w:t>
      </w:r>
      <w:proofErr w:type="spellStart"/>
      <w:r w:rsidRPr="00F61AF1">
        <w:rPr>
          <w:rFonts w:ascii="Times New Roman" w:hAnsi="Times New Roman"/>
          <w:sz w:val="28"/>
          <w:szCs w:val="28"/>
        </w:rPr>
        <w:t>кліків</w:t>
      </w:r>
      <w:proofErr w:type="spellEnd"/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60A772B0" w14:textId="5994959B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Коліщатко:</w:t>
      </w:r>
    </w:p>
    <w:p w14:paraId="1E109097" w14:textId="3437D44F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не надто туге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7094C51A" w14:textId="5CD8BA88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не прокручується само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06F5788C" w14:textId="0178D976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Палець не втомлюється після 1–2 годин роботи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0DE26B0D" w14:textId="143B467B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Дизайн не відволікає (підсвітка не “б’є по очах”)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4D75CC75" w14:textId="27329AFA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Очікуваний результат:</w:t>
      </w:r>
    </w:p>
    <w:p w14:paraId="2C898F18" w14:textId="76669261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 xml:space="preserve">Мишею </w:t>
      </w:r>
      <w:proofErr w:type="spellStart"/>
      <w:r w:rsidRPr="00F61AF1">
        <w:rPr>
          <w:rFonts w:ascii="Times New Roman" w:hAnsi="Times New Roman"/>
          <w:sz w:val="28"/>
          <w:szCs w:val="28"/>
        </w:rPr>
        <w:t>комфортно</w:t>
      </w:r>
      <w:proofErr w:type="spellEnd"/>
      <w:r w:rsidRPr="00F61AF1">
        <w:rPr>
          <w:rFonts w:ascii="Times New Roman" w:hAnsi="Times New Roman"/>
          <w:sz w:val="28"/>
          <w:szCs w:val="28"/>
        </w:rPr>
        <w:t xml:space="preserve"> користуватися довго і без напруження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2FD039F7" w14:textId="5E0BA5FE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>4. Тестування безпеки</w:t>
      </w:r>
    </w:p>
    <w:p w14:paraId="047E35FA" w14:textId="6233A0A9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Кейси:</w:t>
      </w:r>
    </w:p>
    <w:p w14:paraId="1BBE07BD" w14:textId="2350FDB3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Кабель (якщо дротова):</w:t>
      </w:r>
    </w:p>
    <w:p w14:paraId="70262571" w14:textId="580A9576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не гріється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3E527CA0" w14:textId="2914C462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не оголюється при згинанні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750AEF37" w14:textId="018D7964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Бездротова миша:</w:t>
      </w:r>
    </w:p>
    <w:p w14:paraId="1E900838" w14:textId="1CBEA863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не підключається до іншого ПК без дозволу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0580C547" w14:textId="594EAE10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Неможливо випадково “вбити” систему кліками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0B3CA8AD" w14:textId="3A787C52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Миша не викликає коротке замикання при нормальному використанні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60025299" w14:textId="501E4F0E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Очікуваний результат:</w:t>
      </w:r>
    </w:p>
    <w:p w14:paraId="44BC1A58" w14:textId="0E590844" w:rsidR="28E288F8" w:rsidRPr="00C22058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Миша безпечна для користувача та комп’ютера</w:t>
      </w:r>
      <w:r w:rsidR="00C22058">
        <w:rPr>
          <w:rFonts w:ascii="Times New Roman" w:hAnsi="Times New Roman"/>
          <w:sz w:val="28"/>
          <w:szCs w:val="28"/>
          <w:lang w:val="ru-UA"/>
        </w:rPr>
        <w:t>;</w:t>
      </w:r>
    </w:p>
    <w:p w14:paraId="51023E90" w14:textId="29E63F81" w:rsidR="28E288F8" w:rsidRDefault="7CB35536" w:rsidP="00D17780">
      <w:pPr>
        <w:spacing w:after="0" w:line="240" w:lineRule="auto"/>
        <w:ind w:firstLine="709"/>
        <w:jc w:val="both"/>
        <w:rPr>
          <w:rStyle w:val="a8"/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 xml:space="preserve">5. </w:t>
      </w:r>
      <w:r w:rsidR="7A1606CB" w:rsidRPr="00F61AF1">
        <w:rPr>
          <w:rStyle w:val="a8"/>
          <w:rFonts w:ascii="Times New Roman" w:hAnsi="Times New Roman"/>
          <w:sz w:val="28"/>
          <w:szCs w:val="28"/>
        </w:rPr>
        <w:t>Тестування</w:t>
      </w:r>
      <w:r w:rsidRPr="00F61AF1">
        <w:rPr>
          <w:rStyle w:val="a8"/>
          <w:rFonts w:ascii="Times New Roman" w:hAnsi="Times New Roman"/>
          <w:sz w:val="28"/>
          <w:szCs w:val="28"/>
        </w:rPr>
        <w:t xml:space="preserve"> </w:t>
      </w:r>
      <w:r w:rsidR="2866C769" w:rsidRPr="00F61AF1">
        <w:rPr>
          <w:rStyle w:val="a8"/>
          <w:rFonts w:ascii="Times New Roman" w:hAnsi="Times New Roman"/>
          <w:sz w:val="28"/>
          <w:szCs w:val="28"/>
        </w:rPr>
        <w:t>безпеки</w:t>
      </w:r>
    </w:p>
    <w:p w14:paraId="5096B776" w14:textId="5954A2C4" w:rsidR="000D7017" w:rsidRPr="0078742B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Безперервна робота 8–10 годин</w:t>
      </w:r>
      <w:r w:rsidR="0078742B">
        <w:rPr>
          <w:rFonts w:ascii="Times New Roman" w:hAnsi="Times New Roman"/>
          <w:sz w:val="28"/>
          <w:szCs w:val="28"/>
          <w:lang w:val="ru-UA"/>
        </w:rPr>
        <w:t>;</w:t>
      </w:r>
    </w:p>
    <w:p w14:paraId="74197118" w14:textId="1EF51B49" w:rsidR="28E288F8" w:rsidRPr="0078742B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Інтенсивні кліки (ігри, робота з графікою)</w:t>
      </w:r>
      <w:r w:rsidR="0078742B">
        <w:rPr>
          <w:rFonts w:ascii="Times New Roman" w:hAnsi="Times New Roman"/>
          <w:sz w:val="28"/>
          <w:szCs w:val="28"/>
          <w:lang w:val="ru-UA"/>
        </w:rPr>
        <w:t>;</w:t>
      </w:r>
    </w:p>
    <w:p w14:paraId="5DB32742" w14:textId="3C249071" w:rsidR="28E288F8" w:rsidRPr="0078742B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lastRenderedPageBreak/>
        <w:t>Швидкий скролінг великих сторінок</w:t>
      </w:r>
      <w:r w:rsidR="0078742B">
        <w:rPr>
          <w:rFonts w:ascii="Times New Roman" w:hAnsi="Times New Roman"/>
          <w:sz w:val="28"/>
          <w:szCs w:val="28"/>
          <w:lang w:val="ru-UA"/>
        </w:rPr>
        <w:t>;</w:t>
      </w:r>
    </w:p>
    <w:p w14:paraId="1E55D0A6" w14:textId="61C61F7B" w:rsidR="28E288F8" w:rsidRPr="0078742B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 xml:space="preserve">Часте натискання однієї кнопки (1000+ </w:t>
      </w:r>
      <w:proofErr w:type="spellStart"/>
      <w:r w:rsidRPr="00F61AF1">
        <w:rPr>
          <w:rFonts w:ascii="Times New Roman" w:hAnsi="Times New Roman"/>
          <w:sz w:val="28"/>
          <w:szCs w:val="28"/>
        </w:rPr>
        <w:t>кліків</w:t>
      </w:r>
      <w:proofErr w:type="spellEnd"/>
      <w:r w:rsidRPr="00F61AF1">
        <w:rPr>
          <w:rFonts w:ascii="Times New Roman" w:hAnsi="Times New Roman"/>
          <w:sz w:val="28"/>
          <w:szCs w:val="28"/>
        </w:rPr>
        <w:t>)</w:t>
      </w:r>
      <w:r w:rsidR="0078742B">
        <w:rPr>
          <w:rFonts w:ascii="Times New Roman" w:hAnsi="Times New Roman"/>
          <w:sz w:val="28"/>
          <w:szCs w:val="28"/>
          <w:lang w:val="ru-UA"/>
        </w:rPr>
        <w:t>;</w:t>
      </w:r>
    </w:p>
    <w:p w14:paraId="28F5D07E" w14:textId="6746196B" w:rsidR="28E288F8" w:rsidRPr="00F61AF1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Для бездротової:</w:t>
      </w:r>
    </w:p>
    <w:p w14:paraId="3CBCAE6D" w14:textId="08B2A91F" w:rsidR="28E288F8" w:rsidRPr="0078742B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перевірка роботи при низькому заряді батареї</w:t>
      </w:r>
      <w:r w:rsidR="0078742B">
        <w:rPr>
          <w:rFonts w:ascii="Times New Roman" w:hAnsi="Times New Roman"/>
          <w:sz w:val="28"/>
          <w:szCs w:val="28"/>
          <w:lang w:val="ru-UA"/>
        </w:rPr>
        <w:t>;</w:t>
      </w:r>
    </w:p>
    <w:p w14:paraId="08E2A437" w14:textId="58A569E5" w:rsidR="28E288F8" w:rsidRPr="0078742B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Очікуваний результат:</w:t>
      </w:r>
    </w:p>
    <w:p w14:paraId="2EF0B981" w14:textId="5CDC654F" w:rsidR="28E288F8" w:rsidRPr="0078742B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Миша не відключається</w:t>
      </w:r>
      <w:r w:rsidR="0078742B">
        <w:rPr>
          <w:rFonts w:ascii="Times New Roman" w:hAnsi="Times New Roman"/>
          <w:sz w:val="28"/>
          <w:szCs w:val="28"/>
          <w:lang w:val="ru-UA"/>
        </w:rPr>
        <w:t>;</w:t>
      </w:r>
    </w:p>
    <w:p w14:paraId="4CDB5A06" w14:textId="0E276FDA" w:rsidR="28E288F8" w:rsidRPr="0078742B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>Кнопки не залипають</w:t>
      </w:r>
      <w:r w:rsidR="0078742B">
        <w:rPr>
          <w:rFonts w:ascii="Times New Roman" w:hAnsi="Times New Roman"/>
          <w:sz w:val="28"/>
          <w:szCs w:val="28"/>
          <w:lang w:val="ru-UA"/>
        </w:rPr>
        <w:t>;</w:t>
      </w:r>
    </w:p>
    <w:p w14:paraId="55A8F6ED" w14:textId="19FAC41B" w:rsidR="5017A03A" w:rsidRPr="0078742B" w:rsidRDefault="7CB35536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UA"/>
        </w:rPr>
      </w:pPr>
      <w:r w:rsidRPr="00F61AF1">
        <w:rPr>
          <w:rFonts w:ascii="Times New Roman" w:hAnsi="Times New Roman"/>
          <w:sz w:val="28"/>
          <w:szCs w:val="28"/>
        </w:rPr>
        <w:t xml:space="preserve"> Курсор не “стрибає</w:t>
      </w:r>
      <w:r w:rsidR="0078742B">
        <w:rPr>
          <w:rFonts w:ascii="Times New Roman" w:hAnsi="Times New Roman"/>
          <w:sz w:val="28"/>
          <w:szCs w:val="28"/>
          <w:lang w:val="ru-UA"/>
        </w:rPr>
        <w:t>;</w:t>
      </w:r>
    </w:p>
    <w:p w14:paraId="727FE3D4" w14:textId="612E7B0E" w:rsidR="10E296C6" w:rsidRPr="00F61AF1" w:rsidRDefault="10E296C6" w:rsidP="001C4DF9">
      <w:pPr>
        <w:spacing w:after="0"/>
        <w:ind w:firstLine="709"/>
        <w:rPr>
          <w:rStyle w:val="a8"/>
          <w:rFonts w:ascii="Times New Roman" w:hAnsi="Times New Roman"/>
          <w:sz w:val="28"/>
          <w:szCs w:val="28"/>
        </w:rPr>
      </w:pPr>
    </w:p>
    <w:p w14:paraId="4A9402DC" w14:textId="67918E57" w:rsidR="287E1860" w:rsidRPr="003D08C9" w:rsidRDefault="003D08C9" w:rsidP="00D17780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3D08C9">
        <w:rPr>
          <w:noProof/>
        </w:rPr>
        <w:drawing>
          <wp:anchor distT="0" distB="0" distL="114300" distR="114300" simplePos="0" relativeHeight="251660288" behindDoc="1" locked="0" layoutInCell="1" allowOverlap="1" wp14:anchorId="7C0C5A6E" wp14:editId="71CEAF2F">
            <wp:simplePos x="0" y="0"/>
            <wp:positionH relativeFrom="margin">
              <wp:align>right</wp:align>
            </wp:positionH>
            <wp:positionV relativeFrom="paragraph">
              <wp:posOffset>306705</wp:posOffset>
            </wp:positionV>
            <wp:extent cx="6477000" cy="3006090"/>
            <wp:effectExtent l="0" t="0" r="0" b="3810"/>
            <wp:wrapTight wrapText="bothSides">
              <wp:wrapPolygon edited="0">
                <wp:start x="0" y="0"/>
                <wp:lineTo x="0" y="21490"/>
                <wp:lineTo x="21536" y="21490"/>
                <wp:lineTo x="21536" y="0"/>
                <wp:lineTo x="0" y="0"/>
              </wp:wrapPolygon>
            </wp:wrapTight>
            <wp:docPr id="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1" t="20688" r="4720" b="41419"/>
                    <a:stretch/>
                  </pic:blipFill>
                  <pic:spPr bwMode="auto">
                    <a:xfrm>
                      <a:off x="0" y="0"/>
                      <a:ext cx="64770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08C9">
        <w:rPr>
          <w:rStyle w:val="a8"/>
          <w:rFonts w:ascii="Times New Roman" w:hAnsi="Times New Roman"/>
          <w:sz w:val="28"/>
          <w:szCs w:val="28"/>
        </w:rPr>
        <w:t>Завдання</w:t>
      </w:r>
      <w:r w:rsidR="3AC5DFE1" w:rsidRPr="003D08C9">
        <w:rPr>
          <w:rStyle w:val="a8"/>
          <w:rFonts w:ascii="Times New Roman" w:hAnsi="Times New Roman"/>
          <w:sz w:val="28"/>
          <w:szCs w:val="28"/>
        </w:rPr>
        <w:t xml:space="preserve"> 2</w:t>
      </w:r>
      <w:r w:rsidR="007C347B">
        <w:rPr>
          <w:rStyle w:val="a8"/>
          <w:rFonts w:ascii="Times New Roman" w:hAnsi="Times New Roman"/>
          <w:sz w:val="28"/>
          <w:szCs w:val="28"/>
        </w:rPr>
        <w:t>.</w:t>
      </w:r>
      <w:r w:rsidR="00AE0F40" w:rsidRPr="00AE0F40">
        <w:rPr>
          <w:rStyle w:val="10"/>
          <w:rFonts w:ascii="Times New Roman" w:hAnsi="Times New Roman"/>
          <w:b/>
          <w:bCs/>
          <w:sz w:val="28"/>
          <w:szCs w:val="28"/>
        </w:rPr>
        <w:t xml:space="preserve"> </w:t>
      </w:r>
      <w:r w:rsidR="007C347B">
        <w:rPr>
          <w:rStyle w:val="a8"/>
          <w:rFonts w:ascii="Times New Roman" w:hAnsi="Times New Roman"/>
          <w:b w:val="0"/>
          <w:bCs w:val="0"/>
          <w:sz w:val="28"/>
          <w:szCs w:val="28"/>
        </w:rPr>
        <w:t>Курс</w:t>
      </w:r>
      <w:r w:rsidR="00AE0F40" w:rsidRPr="003D08C9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22058" w:rsidRPr="003D08C9">
        <w:rPr>
          <w:rFonts w:ascii="Times New Roman" w:hAnsi="Times New Roman"/>
          <w:sz w:val="28"/>
          <w:szCs w:val="28"/>
          <w:lang w:val="ru-RU"/>
        </w:rPr>
        <w:t>“</w:t>
      </w:r>
      <w:r w:rsidR="3AC5DFE1" w:rsidRPr="003D08C9">
        <w:rPr>
          <w:rFonts w:ascii="Times New Roman" w:hAnsi="Times New Roman"/>
          <w:sz w:val="28"/>
          <w:szCs w:val="28"/>
        </w:rPr>
        <w:t>Фінансова грамотність</w:t>
      </w:r>
      <w:r w:rsidR="00C22058" w:rsidRPr="003D08C9">
        <w:rPr>
          <w:rFonts w:ascii="Times New Roman" w:hAnsi="Times New Roman"/>
          <w:sz w:val="28"/>
          <w:szCs w:val="28"/>
          <w:lang w:val="ru-RU"/>
        </w:rPr>
        <w:t>”</w:t>
      </w:r>
    </w:p>
    <w:p w14:paraId="73CB99C8" w14:textId="725574A9" w:rsidR="000D7017" w:rsidRPr="00C22058" w:rsidRDefault="000D7017" w:rsidP="003D08C9">
      <w:pPr>
        <w:spacing w:after="0"/>
        <w:ind w:firstLine="709"/>
        <w:jc w:val="center"/>
        <w:rPr>
          <w:rStyle w:val="a8"/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>Рис. 1.</w:t>
      </w:r>
      <w:r w:rsidR="00D17780">
        <w:rPr>
          <w:rStyle w:val="a8"/>
          <w:rFonts w:ascii="Times New Roman" w:hAnsi="Times New Roman"/>
          <w:sz w:val="28"/>
          <w:szCs w:val="28"/>
          <w:lang w:val="ru-RU"/>
        </w:rPr>
        <w:t xml:space="preserve"> </w:t>
      </w:r>
      <w:r w:rsidR="00C22058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Сер</w:t>
      </w:r>
      <w:r w:rsidR="003D08C9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т</w:t>
      </w:r>
      <w:r w:rsidR="00C22058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ифікат</w:t>
      </w:r>
      <w:r w:rsidR="00870705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="00870705" w:rsidRPr="003D08C9">
        <w:rPr>
          <w:rStyle w:val="a8"/>
          <w:rFonts w:ascii="Times New Roman" w:hAnsi="Times New Roman"/>
          <w:b w:val="0"/>
          <w:bCs w:val="0"/>
          <w:sz w:val="28"/>
          <w:szCs w:val="28"/>
          <w:lang w:val="ru-RU"/>
        </w:rPr>
        <w:t>“</w:t>
      </w:r>
      <w:r w:rsidR="00AB2366">
        <w:rPr>
          <w:rStyle w:val="a8"/>
          <w:rFonts w:ascii="Times New Roman" w:hAnsi="Times New Roman"/>
          <w:b w:val="0"/>
          <w:bCs w:val="0"/>
          <w:sz w:val="28"/>
          <w:szCs w:val="28"/>
        </w:rPr>
        <w:t>Ф</w:t>
      </w:r>
      <w:r w:rsidR="00C22058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 xml:space="preserve">інансовий </w:t>
      </w:r>
      <w:proofErr w:type="spellStart"/>
      <w:r w:rsidR="00C22058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сенсей</w:t>
      </w:r>
      <w:proofErr w:type="spellEnd"/>
      <w:r w:rsidR="00C22058" w:rsidRPr="003D08C9">
        <w:rPr>
          <w:rStyle w:val="a8"/>
          <w:rFonts w:ascii="Times New Roman" w:hAnsi="Times New Roman"/>
          <w:b w:val="0"/>
          <w:bCs w:val="0"/>
          <w:sz w:val="28"/>
          <w:szCs w:val="28"/>
          <w:lang w:val="ru-RU"/>
        </w:rPr>
        <w:t>”</w:t>
      </w:r>
    </w:p>
    <w:p w14:paraId="1A0504C8" w14:textId="473F3CB8" w:rsidR="287E1860" w:rsidRPr="00F61AF1" w:rsidRDefault="004C26FE" w:rsidP="00D1778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26FE">
        <w:rPr>
          <w:rFonts w:ascii="Times New Roman" w:hAnsi="Times New Roman"/>
          <w:b/>
          <w:bCs/>
          <w:sz w:val="28"/>
          <w:szCs w:val="28"/>
        </w:rPr>
        <w:t xml:space="preserve">Посилання на </w:t>
      </w:r>
      <w:proofErr w:type="spellStart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>GitHub</w:t>
      </w:r>
      <w:proofErr w:type="spellEnd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>Desktop</w:t>
      </w:r>
      <w:proofErr w:type="spellEnd"/>
      <w:r w:rsidR="46B02265" w:rsidRPr="004C26FE"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9" w:history="1">
        <w:r w:rsidRPr="005E11D3">
          <w:rPr>
            <w:rStyle w:val="a7"/>
            <w:rFonts w:ascii="Times New Roman" w:hAnsi="Times New Roman"/>
            <w:sz w:val="28"/>
            <w:szCs w:val="28"/>
          </w:rPr>
          <w:t>https://github.com/dimberez99-bot100/dima.git</w:t>
        </w:r>
      </w:hyperlink>
    </w:p>
    <w:p w14:paraId="716B6826" w14:textId="05D01BD3" w:rsidR="003D08C9" w:rsidRDefault="003D08C9" w:rsidP="001C4DF9">
      <w:pPr>
        <w:spacing w:after="0" w:line="240" w:lineRule="auto"/>
        <w:ind w:firstLine="709"/>
        <w:rPr>
          <w:noProof/>
        </w:rPr>
      </w:pPr>
    </w:p>
    <w:p w14:paraId="6090AEE3" w14:textId="4BDFED59" w:rsidR="287E1860" w:rsidRPr="00F61AF1" w:rsidRDefault="287E1860" w:rsidP="001C4DF9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br w:type="page"/>
      </w:r>
    </w:p>
    <w:p w14:paraId="31828030" w14:textId="45B1F396" w:rsidR="287E1860" w:rsidRPr="007C347B" w:rsidRDefault="007C347B" w:rsidP="007C347B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3067DE9" wp14:editId="744993A4">
            <wp:simplePos x="0" y="0"/>
            <wp:positionH relativeFrom="margin">
              <wp:align>right</wp:align>
            </wp:positionH>
            <wp:positionV relativeFrom="paragraph">
              <wp:posOffset>288290</wp:posOffset>
            </wp:positionV>
            <wp:extent cx="6469380" cy="3321050"/>
            <wp:effectExtent l="0" t="0" r="7620" b="0"/>
            <wp:wrapTight wrapText="bothSides">
              <wp:wrapPolygon edited="0">
                <wp:start x="0" y="0"/>
                <wp:lineTo x="0" y="21435"/>
                <wp:lineTo x="21562" y="21435"/>
                <wp:lineTo x="21562" y="0"/>
                <wp:lineTo x="0" y="0"/>
              </wp:wrapPolygon>
            </wp:wrapTight>
            <wp:docPr id="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71E0CF8" w:rsidRPr="003B3BE4">
        <w:rPr>
          <w:rStyle w:val="a8"/>
          <w:rFonts w:ascii="Times New Roman" w:hAnsi="Times New Roman"/>
          <w:color w:val="000000"/>
          <w:sz w:val="28"/>
          <w:szCs w:val="28"/>
        </w:rPr>
        <w:t>Завдання 3.</w:t>
      </w:r>
      <w:r w:rsidR="671E0CF8" w:rsidRPr="003B3BE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671E0CF8" w:rsidRPr="003D08C9">
        <w:rPr>
          <w:rFonts w:ascii="Times New Roman" w:hAnsi="Times New Roman"/>
          <w:color w:val="000000"/>
          <w:sz w:val="28"/>
          <w:szCs w:val="28"/>
        </w:rPr>
        <w:t xml:space="preserve">Завантажте </w:t>
      </w:r>
      <w:proofErr w:type="spellStart"/>
      <w:r w:rsidR="671E0CF8" w:rsidRPr="003D08C9">
        <w:rPr>
          <w:rFonts w:ascii="Times New Roman" w:hAnsi="Times New Roman"/>
          <w:color w:val="000000"/>
          <w:sz w:val="28"/>
          <w:szCs w:val="28"/>
        </w:rPr>
        <w:t>GitHub</w:t>
      </w:r>
      <w:proofErr w:type="spellEnd"/>
      <w:r w:rsidR="671E0CF8" w:rsidRPr="003D08C9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671E0CF8" w:rsidRPr="003D08C9">
        <w:rPr>
          <w:rFonts w:ascii="Times New Roman" w:hAnsi="Times New Roman"/>
          <w:color w:val="000000"/>
          <w:sz w:val="28"/>
          <w:szCs w:val="28"/>
        </w:rPr>
        <w:t>Desktop</w:t>
      </w:r>
      <w:proofErr w:type="spellEnd"/>
      <w:r w:rsidR="671E0CF8" w:rsidRPr="003D08C9">
        <w:rPr>
          <w:rFonts w:ascii="Times New Roman" w:hAnsi="Times New Roman"/>
          <w:color w:val="000000"/>
          <w:sz w:val="28"/>
          <w:szCs w:val="28"/>
        </w:rPr>
        <w:t>.</w:t>
      </w:r>
    </w:p>
    <w:p w14:paraId="64F63CAF" w14:textId="7B1C1A30" w:rsidR="4FC65C47" w:rsidRPr="00F61AF1" w:rsidRDefault="4FC65C47" w:rsidP="003D08C9">
      <w:pPr>
        <w:spacing w:after="0" w:line="240" w:lineRule="auto"/>
        <w:ind w:firstLine="709"/>
        <w:jc w:val="center"/>
        <w:rPr>
          <w:rStyle w:val="a8"/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 xml:space="preserve">Рис. 2. </w:t>
      </w:r>
      <w:r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Репозиторій</w:t>
      </w:r>
      <w:r w:rsidR="001C4DF9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 xml:space="preserve">, </w:t>
      </w:r>
      <w:r w:rsidR="00AE0F40">
        <w:rPr>
          <w:rStyle w:val="a8"/>
          <w:rFonts w:ascii="Times New Roman" w:hAnsi="Times New Roman"/>
          <w:b w:val="0"/>
          <w:bCs w:val="0"/>
          <w:sz w:val="28"/>
          <w:szCs w:val="28"/>
        </w:rPr>
        <w:t>с</w:t>
      </w:r>
      <w:r w:rsidR="00AE0F40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кріншот</w:t>
      </w:r>
      <w:r w:rsidR="00AE0F40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="001C4DF9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-</w:t>
      </w:r>
      <w:proofErr w:type="spellStart"/>
      <w:r w:rsidR="001C4DF9" w:rsidRPr="003D08C9">
        <w:rPr>
          <w:rFonts w:ascii="Times New Roman" w:hAnsi="Times New Roman"/>
          <w:color w:val="000000"/>
          <w:sz w:val="28"/>
          <w:szCs w:val="28"/>
        </w:rPr>
        <w:t>GitHub</w:t>
      </w:r>
      <w:proofErr w:type="spellEnd"/>
      <w:r w:rsidR="001C4DF9" w:rsidRPr="003D08C9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1C4DF9" w:rsidRPr="003D08C9">
        <w:rPr>
          <w:rFonts w:ascii="Times New Roman" w:hAnsi="Times New Roman"/>
          <w:color w:val="000000"/>
          <w:sz w:val="28"/>
          <w:szCs w:val="28"/>
        </w:rPr>
        <w:t>Desktop</w:t>
      </w:r>
      <w:proofErr w:type="spellEnd"/>
      <w:r w:rsidR="001C4DF9" w:rsidRPr="003D08C9">
        <w:rPr>
          <w:rFonts w:ascii="Times New Roman" w:hAnsi="Times New Roman"/>
          <w:color w:val="000000"/>
          <w:sz w:val="28"/>
          <w:szCs w:val="28"/>
        </w:rPr>
        <w:t>.</w:t>
      </w:r>
    </w:p>
    <w:p w14:paraId="262951A3" w14:textId="01DF4835" w:rsidR="5EBEC324" w:rsidRPr="003B3BE4" w:rsidRDefault="004C26FE" w:rsidP="0087070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C26FE">
        <w:rPr>
          <w:rFonts w:ascii="Times New Roman" w:hAnsi="Times New Roman"/>
          <w:b/>
          <w:bCs/>
          <w:sz w:val="28"/>
          <w:szCs w:val="28"/>
        </w:rPr>
        <w:t>Посилання на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>GitHub</w:t>
      </w:r>
      <w:proofErr w:type="spellEnd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>Desktop</w:t>
      </w:r>
      <w:proofErr w:type="spellEnd"/>
      <w:r w:rsidR="671E0CF8" w:rsidRPr="00F61AF1">
        <w:rPr>
          <w:rStyle w:val="a8"/>
          <w:rFonts w:ascii="Times New Roman" w:hAnsi="Times New Roman"/>
          <w:sz w:val="28"/>
          <w:szCs w:val="28"/>
        </w:rPr>
        <w:t>:</w:t>
      </w:r>
      <w:r w:rsidRPr="003B3BE4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11" w:history="1">
        <w:r w:rsidRPr="005E11D3">
          <w:rPr>
            <w:rStyle w:val="a7"/>
            <w:rFonts w:ascii="Times New Roman" w:hAnsi="Times New Roman"/>
            <w:sz w:val="28"/>
            <w:szCs w:val="28"/>
          </w:rPr>
          <w:t>https://github.com/dimberez99-bot100/dima</w:t>
        </w:r>
      </w:hyperlink>
    </w:p>
    <w:p w14:paraId="042A4959" w14:textId="7110BBFC" w:rsidR="10E296C6" w:rsidRPr="00767D2D" w:rsidRDefault="10E296C6" w:rsidP="001C4DF9">
      <w:pPr>
        <w:spacing w:after="0"/>
        <w:ind w:firstLine="709"/>
        <w:rPr>
          <w:rFonts w:ascii="Times New Roman" w:hAnsi="Times New Roman"/>
          <w:sz w:val="28"/>
          <w:szCs w:val="28"/>
          <w:lang w:val="ru-UA"/>
        </w:rPr>
      </w:pPr>
    </w:p>
    <w:p w14:paraId="7732A179" w14:textId="4F18850E" w:rsidR="5DA967B2" w:rsidRPr="00F61AF1" w:rsidRDefault="7874E614" w:rsidP="007C347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>Завдання 4</w:t>
      </w:r>
      <w:r w:rsidRPr="00F61AF1">
        <w:rPr>
          <w:rFonts w:ascii="Times New Roman" w:hAnsi="Times New Roman"/>
          <w:sz w:val="28"/>
          <w:szCs w:val="28"/>
        </w:rPr>
        <w:t xml:space="preserve">. Технічний </w:t>
      </w:r>
      <w:r w:rsidR="12ED332B" w:rsidRPr="00F61AF1">
        <w:rPr>
          <w:rFonts w:ascii="Times New Roman" w:hAnsi="Times New Roman"/>
          <w:sz w:val="28"/>
          <w:szCs w:val="28"/>
        </w:rPr>
        <w:t>письменник</w:t>
      </w:r>
    </w:p>
    <w:p w14:paraId="181BF964" w14:textId="146298C9" w:rsidR="5DA967B2" w:rsidRPr="00AE0F4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AE0F40">
        <w:rPr>
          <w:rFonts w:ascii="Times New Roman" w:hAnsi="Times New Roman"/>
          <w:sz w:val="28"/>
          <w:szCs w:val="28"/>
        </w:rPr>
        <w:t>Під час кліку на панелі програма не згортається.</w:t>
      </w:r>
    </w:p>
    <w:p w14:paraId="0C93A08E" w14:textId="1404BA0F" w:rsidR="5DA967B2" w:rsidRPr="00AE0F4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AE0F40">
        <w:rPr>
          <w:rFonts w:ascii="Times New Roman" w:hAnsi="Times New Roman"/>
          <w:sz w:val="28"/>
          <w:szCs w:val="28"/>
        </w:rPr>
        <w:t>Якщо програма запущена, то клік по її значку на панелі завдань згортає її в панель.</w:t>
      </w:r>
    </w:p>
    <w:p w14:paraId="08F18548" w14:textId="1509DE76" w:rsidR="5DA967B2" w:rsidRPr="00F61AF1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меню програми пункт “</w:t>
      </w:r>
      <w:proofErr w:type="spellStart"/>
      <w:r w:rsidRPr="00F61AF1">
        <w:rPr>
          <w:rFonts w:ascii="Times New Roman" w:hAnsi="Times New Roman"/>
          <w:sz w:val="28"/>
          <w:szCs w:val="28"/>
        </w:rPr>
        <w:t>Edjt</w:t>
      </w:r>
      <w:proofErr w:type="spellEnd"/>
      <w:r w:rsidRPr="00F61AF1">
        <w:rPr>
          <w:rFonts w:ascii="Times New Roman" w:hAnsi="Times New Roman"/>
          <w:sz w:val="28"/>
          <w:szCs w:val="28"/>
        </w:rPr>
        <w:t>”.</w:t>
      </w:r>
    </w:p>
    <w:p w14:paraId="48E6FDFA" w14:textId="6622A6EC" w:rsidR="5DA967B2" w:rsidRPr="00D1778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D17780">
        <w:rPr>
          <w:rFonts w:ascii="Times New Roman" w:hAnsi="Times New Roman"/>
          <w:sz w:val="28"/>
          <w:szCs w:val="28"/>
        </w:rPr>
        <w:t>У меню програми пункт “</w:t>
      </w:r>
      <w:proofErr w:type="spellStart"/>
      <w:r w:rsidRPr="00D17780">
        <w:rPr>
          <w:rFonts w:ascii="Times New Roman" w:hAnsi="Times New Roman"/>
          <w:sz w:val="28"/>
          <w:szCs w:val="28"/>
        </w:rPr>
        <w:t>Edit</w:t>
      </w:r>
      <w:proofErr w:type="spellEnd"/>
      <w:r w:rsidRPr="00D17780">
        <w:rPr>
          <w:rFonts w:ascii="Times New Roman" w:hAnsi="Times New Roman"/>
          <w:sz w:val="28"/>
          <w:szCs w:val="28"/>
        </w:rPr>
        <w:t>”.</w:t>
      </w:r>
    </w:p>
    <w:p w14:paraId="5E477C4B" w14:textId="7696C5D7" w:rsidR="5DA967B2" w:rsidRPr="00F61AF1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61AF1">
        <w:rPr>
          <w:rFonts w:ascii="Times New Roman" w:hAnsi="Times New Roman"/>
          <w:sz w:val="28"/>
          <w:szCs w:val="28"/>
        </w:rPr>
        <w:t>Випадаюче</w:t>
      </w:r>
      <w:proofErr w:type="spellEnd"/>
      <w:r w:rsidRPr="00F61AF1">
        <w:rPr>
          <w:rFonts w:ascii="Times New Roman" w:hAnsi="Times New Roman"/>
          <w:sz w:val="28"/>
          <w:szCs w:val="28"/>
        </w:rPr>
        <w:t xml:space="preserve"> меню містить пункти </w:t>
      </w:r>
      <w:proofErr w:type="spellStart"/>
      <w:r w:rsidRPr="00F61AF1">
        <w:rPr>
          <w:rFonts w:ascii="Times New Roman" w:hAnsi="Times New Roman"/>
          <w:sz w:val="28"/>
          <w:szCs w:val="28"/>
        </w:rPr>
        <w:t>Cut</w:t>
      </w:r>
      <w:proofErr w:type="spellEnd"/>
      <w:r w:rsidRPr="00F61AF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61AF1">
        <w:rPr>
          <w:rFonts w:ascii="Times New Roman" w:hAnsi="Times New Roman"/>
          <w:sz w:val="28"/>
          <w:szCs w:val="28"/>
        </w:rPr>
        <w:t>Copy</w:t>
      </w:r>
      <w:proofErr w:type="spellEnd"/>
      <w:r w:rsidRPr="00F61AF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61AF1">
        <w:rPr>
          <w:rFonts w:ascii="Times New Roman" w:hAnsi="Times New Roman"/>
          <w:sz w:val="28"/>
          <w:szCs w:val="28"/>
        </w:rPr>
        <w:t>Paste</w:t>
      </w:r>
      <w:proofErr w:type="spellEnd"/>
      <w:r w:rsidRPr="00F61AF1">
        <w:rPr>
          <w:rFonts w:ascii="Times New Roman" w:hAnsi="Times New Roman"/>
          <w:sz w:val="28"/>
          <w:szCs w:val="28"/>
        </w:rPr>
        <w:t>, які не виконують відповідні команди.</w:t>
      </w:r>
    </w:p>
    <w:p w14:paraId="486CC223" w14:textId="61523126" w:rsidR="5DA967B2" w:rsidRPr="00D1778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D17780">
        <w:rPr>
          <w:rFonts w:ascii="Times New Roman" w:hAnsi="Times New Roman"/>
          <w:sz w:val="28"/>
          <w:szCs w:val="28"/>
        </w:rPr>
        <w:t>Пункти меню повинні виконувати відповідні команди.</w:t>
      </w:r>
    </w:p>
    <w:p w14:paraId="6E027DEC" w14:textId="2E6335E8" w:rsidR="5DA967B2" w:rsidRPr="00F61AF1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У </w:t>
      </w:r>
      <w:proofErr w:type="spellStart"/>
      <w:r w:rsidRPr="00F61AF1">
        <w:rPr>
          <w:rFonts w:ascii="Times New Roman" w:hAnsi="Times New Roman"/>
          <w:sz w:val="28"/>
          <w:szCs w:val="28"/>
        </w:rPr>
        <w:t>випадаючому</w:t>
      </w:r>
      <w:proofErr w:type="spellEnd"/>
      <w:r w:rsidRPr="00F61AF1">
        <w:rPr>
          <w:rFonts w:ascii="Times New Roman" w:hAnsi="Times New Roman"/>
          <w:sz w:val="28"/>
          <w:szCs w:val="28"/>
        </w:rPr>
        <w:t xml:space="preserve"> меню зазначені гарячі клавіші </w:t>
      </w:r>
      <w:proofErr w:type="spellStart"/>
      <w:r w:rsidRPr="00F61AF1">
        <w:rPr>
          <w:rFonts w:ascii="Times New Roman" w:hAnsi="Times New Roman"/>
          <w:sz w:val="28"/>
          <w:szCs w:val="28"/>
        </w:rPr>
        <w:t>Ctrl+X</w:t>
      </w:r>
      <w:proofErr w:type="spellEnd"/>
      <w:r w:rsidRPr="00F61AF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61AF1">
        <w:rPr>
          <w:rFonts w:ascii="Times New Roman" w:hAnsi="Times New Roman"/>
          <w:sz w:val="28"/>
          <w:szCs w:val="28"/>
        </w:rPr>
        <w:t>Ctrl+C</w:t>
      </w:r>
      <w:proofErr w:type="spellEnd"/>
      <w:r w:rsidRPr="00F61AF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61AF1">
        <w:rPr>
          <w:rFonts w:ascii="Times New Roman" w:hAnsi="Times New Roman"/>
          <w:sz w:val="28"/>
          <w:szCs w:val="28"/>
        </w:rPr>
        <w:t>Ctrl+V</w:t>
      </w:r>
      <w:proofErr w:type="spellEnd"/>
      <w:r w:rsidRPr="00F61AF1">
        <w:rPr>
          <w:rFonts w:ascii="Times New Roman" w:hAnsi="Times New Roman"/>
          <w:sz w:val="28"/>
          <w:szCs w:val="28"/>
        </w:rPr>
        <w:t>, які не працюють.</w:t>
      </w:r>
    </w:p>
    <w:p w14:paraId="7C894D89" w14:textId="15E510AE" w:rsidR="5DA967B2" w:rsidRPr="00AE0F4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AE0F40">
        <w:rPr>
          <w:rFonts w:ascii="Times New Roman" w:hAnsi="Times New Roman"/>
          <w:sz w:val="28"/>
          <w:szCs w:val="28"/>
        </w:rPr>
        <w:t>Усі зазначені комбінації клавіш повинні виконувати свої функції.</w:t>
      </w:r>
    </w:p>
    <w:p w14:paraId="793D8778" w14:textId="511EB87F" w:rsidR="5DA967B2" w:rsidRPr="00AE0F4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AE0F40">
        <w:rPr>
          <w:rFonts w:ascii="Times New Roman" w:hAnsi="Times New Roman"/>
          <w:sz w:val="28"/>
          <w:szCs w:val="28"/>
        </w:rPr>
        <w:t>Контекстна довідка при кліку на напис “</w:t>
      </w:r>
      <w:proofErr w:type="spellStart"/>
      <w:r w:rsidRPr="00AE0F40">
        <w:rPr>
          <w:rFonts w:ascii="Times New Roman" w:hAnsi="Times New Roman"/>
          <w:sz w:val="28"/>
          <w:szCs w:val="28"/>
        </w:rPr>
        <w:t>Descending</w:t>
      </w:r>
      <w:proofErr w:type="spellEnd"/>
      <w:r w:rsidRPr="00AE0F40">
        <w:rPr>
          <w:rFonts w:ascii="Times New Roman" w:hAnsi="Times New Roman"/>
          <w:sz w:val="28"/>
          <w:szCs w:val="28"/>
        </w:rPr>
        <w:t>” нічого не видає.</w:t>
      </w:r>
    </w:p>
    <w:p w14:paraId="231347FD" w14:textId="31B3BF02" w:rsidR="5DA967B2" w:rsidRPr="00AE0F4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AE0F40">
        <w:rPr>
          <w:rFonts w:ascii="Times New Roman" w:hAnsi="Times New Roman"/>
          <w:sz w:val="28"/>
          <w:szCs w:val="28"/>
        </w:rPr>
        <w:t>Контекстна довідка при кліку на напис “</w:t>
      </w:r>
      <w:proofErr w:type="spellStart"/>
      <w:r w:rsidRPr="00AE0F40">
        <w:rPr>
          <w:rFonts w:ascii="Times New Roman" w:hAnsi="Times New Roman"/>
          <w:sz w:val="28"/>
          <w:szCs w:val="28"/>
        </w:rPr>
        <w:t>Descending</w:t>
      </w:r>
      <w:proofErr w:type="spellEnd"/>
      <w:r w:rsidRPr="00AE0F40">
        <w:rPr>
          <w:rFonts w:ascii="Times New Roman" w:hAnsi="Times New Roman"/>
          <w:sz w:val="28"/>
          <w:szCs w:val="28"/>
        </w:rPr>
        <w:t>” видає підказку</w:t>
      </w:r>
    </w:p>
    <w:p w14:paraId="21D0C988" w14:textId="7D7DFFB5" w:rsidR="5DA967B2" w:rsidRPr="00AE0F4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AE0F40">
        <w:rPr>
          <w:rFonts w:ascii="Times New Roman" w:hAnsi="Times New Roman"/>
          <w:sz w:val="28"/>
          <w:szCs w:val="28"/>
        </w:rPr>
        <w:t>“Порядок сортування записів у списку за спаданням”.</w:t>
      </w:r>
    </w:p>
    <w:p w14:paraId="44B6E3BE" w14:textId="3A17E39C" w:rsidR="5DA967B2" w:rsidRPr="00AE0F4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AE0F40">
        <w:rPr>
          <w:rFonts w:ascii="Times New Roman" w:hAnsi="Times New Roman"/>
          <w:sz w:val="28"/>
          <w:szCs w:val="28"/>
        </w:rPr>
        <w:t>Контекстна довідка при кліку на поле введення символів видає підказку</w:t>
      </w:r>
    </w:p>
    <w:p w14:paraId="1E76527B" w14:textId="7D6797F5" w:rsidR="5DA967B2" w:rsidRPr="00AE0F4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AE0F40">
        <w:rPr>
          <w:rFonts w:ascii="Times New Roman" w:hAnsi="Times New Roman"/>
          <w:sz w:val="28"/>
          <w:szCs w:val="28"/>
        </w:rPr>
        <w:t>“</w:t>
      </w:r>
      <w:proofErr w:type="spellStart"/>
      <w:r w:rsidRPr="00AE0F40">
        <w:rPr>
          <w:rFonts w:ascii="Times New Roman" w:hAnsi="Times New Roman"/>
          <w:sz w:val="28"/>
          <w:szCs w:val="28"/>
        </w:rPr>
        <w:t>Випадаючий</w:t>
      </w:r>
      <w:proofErr w:type="spellEnd"/>
      <w:r w:rsidRPr="00AE0F40">
        <w:rPr>
          <w:rFonts w:ascii="Times New Roman" w:hAnsi="Times New Roman"/>
          <w:sz w:val="28"/>
          <w:szCs w:val="28"/>
        </w:rPr>
        <w:t xml:space="preserve"> список вибору фільтра для відображення інформації”.</w:t>
      </w:r>
    </w:p>
    <w:p w14:paraId="60AC3360" w14:textId="13DD865F" w:rsidR="5DA967B2" w:rsidRPr="00AE0F4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AE0F40">
        <w:rPr>
          <w:rFonts w:ascii="Times New Roman" w:hAnsi="Times New Roman"/>
          <w:sz w:val="28"/>
          <w:szCs w:val="28"/>
        </w:rPr>
        <w:t>Контекстна довідка при кліку на поле введення символів видає підказку</w:t>
      </w:r>
    </w:p>
    <w:p w14:paraId="0E116F0F" w14:textId="08556C31" w:rsidR="5DA967B2" w:rsidRPr="00AE0F40" w:rsidRDefault="7874E614" w:rsidP="007C347B">
      <w:pPr>
        <w:pStyle w:val="ac"/>
        <w:numPr>
          <w:ilvl w:val="0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AE0F40">
        <w:rPr>
          <w:rFonts w:ascii="Times New Roman" w:hAnsi="Times New Roman"/>
          <w:sz w:val="28"/>
          <w:szCs w:val="28"/>
        </w:rPr>
        <w:t>“Поле введення символів”.</w:t>
      </w:r>
    </w:p>
    <w:p w14:paraId="30C2EB3C" w14:textId="41B3A148" w:rsidR="00E565FF" w:rsidRPr="00E565FF" w:rsidRDefault="5DA967B2" w:rsidP="00E565FF">
      <w:pPr>
        <w:spacing w:after="0" w:line="240" w:lineRule="auto"/>
        <w:ind w:firstLine="709"/>
        <w:jc w:val="center"/>
        <w:rPr>
          <w:rStyle w:val="a8"/>
          <w:rFonts w:ascii="Times New Roman" w:hAnsi="Times New Roman"/>
          <w:b w:val="0"/>
          <w:bCs w:val="0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br w:type="page"/>
      </w:r>
    </w:p>
    <w:p w14:paraId="377D3DDD" w14:textId="1483F590" w:rsidR="5DA967B2" w:rsidRPr="00D17780" w:rsidRDefault="136763BC" w:rsidP="0087070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17780">
        <w:rPr>
          <w:rStyle w:val="a8"/>
          <w:rFonts w:ascii="Times New Roman" w:hAnsi="Times New Roman"/>
          <w:sz w:val="28"/>
          <w:szCs w:val="28"/>
        </w:rPr>
        <w:lastRenderedPageBreak/>
        <w:t xml:space="preserve">Завдання </w:t>
      </w:r>
      <w:r w:rsidR="00D17780">
        <w:rPr>
          <w:rStyle w:val="a8"/>
          <w:rFonts w:ascii="Times New Roman" w:hAnsi="Times New Roman"/>
          <w:sz w:val="28"/>
          <w:szCs w:val="28"/>
        </w:rPr>
        <w:t>4</w:t>
      </w:r>
      <w:r w:rsidRPr="00D17780">
        <w:rPr>
          <w:rFonts w:ascii="Times New Roman" w:hAnsi="Times New Roman"/>
          <w:sz w:val="28"/>
          <w:szCs w:val="28"/>
        </w:rPr>
        <w:t xml:space="preserve">. </w:t>
      </w:r>
      <w:r w:rsidRPr="003D08C9">
        <w:rPr>
          <w:rFonts w:ascii="Times New Roman" w:hAnsi="Times New Roman"/>
          <w:sz w:val="28"/>
          <w:szCs w:val="28"/>
        </w:rPr>
        <w:t>UI дизайнер</w:t>
      </w:r>
      <w:r w:rsidR="006C6251" w:rsidRPr="00D17780">
        <w:rPr>
          <w:noProof/>
        </w:rPr>
        <w:drawing>
          <wp:anchor distT="0" distB="0" distL="114300" distR="114300" simplePos="0" relativeHeight="251663360" behindDoc="0" locked="0" layoutInCell="1" allowOverlap="1" wp14:anchorId="3CF566CF" wp14:editId="0D23AFEE">
            <wp:simplePos x="0" y="0"/>
            <wp:positionH relativeFrom="margin">
              <wp:align>right</wp:align>
            </wp:positionH>
            <wp:positionV relativeFrom="paragraph">
              <wp:posOffset>340995</wp:posOffset>
            </wp:positionV>
            <wp:extent cx="3133725" cy="2849245"/>
            <wp:effectExtent l="0" t="0" r="0" b="0"/>
            <wp:wrapSquare wrapText="bothSides"/>
            <wp:docPr id="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58BE6F" w14:textId="6D5410E9" w:rsidR="5017A03A" w:rsidRPr="00F61AF1" w:rsidRDefault="006C6251" w:rsidP="00653611">
      <w:pPr>
        <w:spacing w:after="0"/>
        <w:rPr>
          <w:rStyle w:val="a8"/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0940158" wp14:editId="5D49A537">
            <wp:simplePos x="0" y="0"/>
            <wp:positionH relativeFrom="margin">
              <wp:align>left</wp:align>
            </wp:positionH>
            <wp:positionV relativeFrom="paragraph">
              <wp:posOffset>160020</wp:posOffset>
            </wp:positionV>
            <wp:extent cx="3133725" cy="2826385"/>
            <wp:effectExtent l="0" t="0" r="0" b="0"/>
            <wp:wrapSquare wrapText="bothSides"/>
            <wp:docPr id="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84" b="5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68B97" w14:textId="7D992F6D" w:rsidR="00653611" w:rsidRPr="00F61AF1" w:rsidRDefault="00653611" w:rsidP="003D08C9">
      <w:pPr>
        <w:spacing w:after="0"/>
        <w:ind w:firstLine="709"/>
        <w:jc w:val="center"/>
        <w:rPr>
          <w:rStyle w:val="a8"/>
          <w:rFonts w:ascii="Times New Roman" w:hAnsi="Times New Roman"/>
          <w:sz w:val="28"/>
          <w:szCs w:val="28"/>
        </w:rPr>
      </w:pPr>
      <w:r>
        <w:rPr>
          <w:rStyle w:val="a8"/>
          <w:rFonts w:ascii="Times New Roman" w:hAnsi="Times New Roman"/>
          <w:sz w:val="28"/>
          <w:szCs w:val="28"/>
        </w:rPr>
        <w:t>Р</w:t>
      </w:r>
      <w:r w:rsidRPr="00F61AF1">
        <w:rPr>
          <w:rStyle w:val="a8"/>
          <w:rFonts w:ascii="Times New Roman" w:hAnsi="Times New Roman"/>
          <w:sz w:val="28"/>
          <w:szCs w:val="28"/>
        </w:rPr>
        <w:t>ис.</w:t>
      </w:r>
      <w:r w:rsidR="00D17780">
        <w:rPr>
          <w:rStyle w:val="a8"/>
          <w:rFonts w:ascii="Times New Roman" w:hAnsi="Times New Roman"/>
          <w:sz w:val="28"/>
          <w:szCs w:val="28"/>
        </w:rPr>
        <w:t>3</w:t>
      </w:r>
      <w:r w:rsidRPr="00F61AF1">
        <w:rPr>
          <w:rStyle w:val="a8"/>
          <w:rFonts w:ascii="Times New Roman" w:hAnsi="Times New Roman"/>
          <w:sz w:val="28"/>
          <w:szCs w:val="28"/>
        </w:rPr>
        <w:t>.</w:t>
      </w:r>
      <w:r>
        <w:rPr>
          <w:rStyle w:val="a8"/>
          <w:rFonts w:ascii="Times New Roman" w:hAnsi="Times New Roman"/>
          <w:sz w:val="28"/>
          <w:szCs w:val="28"/>
        </w:rPr>
        <w:t xml:space="preserve"> </w:t>
      </w:r>
      <w:r w:rsid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С</w:t>
      </w:r>
      <w:r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кріншот UI дизайнер</w:t>
      </w:r>
    </w:p>
    <w:p w14:paraId="16F39036" w14:textId="6C0891EE" w:rsidR="00F61AF1" w:rsidRDefault="004C26FE" w:rsidP="00870705">
      <w:pPr>
        <w:spacing w:after="0" w:line="240" w:lineRule="auto"/>
        <w:ind w:firstLine="709"/>
        <w:jc w:val="both"/>
        <w:rPr>
          <w:rStyle w:val="a7"/>
          <w:rFonts w:ascii="Times New Roman" w:hAnsi="Times New Roman"/>
          <w:sz w:val="28"/>
          <w:szCs w:val="28"/>
        </w:rPr>
      </w:pPr>
      <w:r w:rsidRPr="004C26FE">
        <w:rPr>
          <w:rFonts w:ascii="Times New Roman" w:hAnsi="Times New Roman"/>
          <w:b/>
          <w:bCs/>
          <w:sz w:val="28"/>
          <w:szCs w:val="28"/>
        </w:rPr>
        <w:t>Посилання на</w:t>
      </w:r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>GitHub</w:t>
      </w:r>
      <w:proofErr w:type="spellEnd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>Desktop</w:t>
      </w:r>
      <w:proofErr w:type="spellEnd"/>
      <w:r w:rsidR="0005658A" w:rsidRPr="003B3BE4">
        <w:rPr>
          <w:rFonts w:ascii="Times New Roman" w:hAnsi="Times New Roman"/>
          <w:b/>
          <w:bCs/>
          <w:color w:val="000000"/>
          <w:sz w:val="28"/>
          <w:szCs w:val="28"/>
        </w:rPr>
        <w:t xml:space="preserve">: </w:t>
      </w:r>
      <w:hyperlink r:id="rId13" w:history="1">
        <w:r w:rsidR="00653611" w:rsidRPr="00972948">
          <w:rPr>
            <w:rStyle w:val="a7"/>
            <w:rFonts w:ascii="Times New Roman" w:hAnsi="Times New Roman"/>
            <w:sz w:val="28"/>
            <w:szCs w:val="28"/>
          </w:rPr>
          <w:t>https://github.com/dimberez99-bot100/dima</w:t>
        </w:r>
      </w:hyperlink>
    </w:p>
    <w:p w14:paraId="79F677E3" w14:textId="27139697" w:rsidR="5EBEC324" w:rsidRPr="00F61AF1" w:rsidRDefault="5EBEC324" w:rsidP="001C4DF9">
      <w:pPr>
        <w:spacing w:after="0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br w:type="page"/>
      </w:r>
    </w:p>
    <w:p w14:paraId="3EBA37AD" w14:textId="10202E2D" w:rsidR="5017A03A" w:rsidRPr="00F61AF1" w:rsidRDefault="006C6251" w:rsidP="001C4DF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488E552" wp14:editId="05928F62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2950845" cy="3901440"/>
            <wp:effectExtent l="0" t="0" r="0" b="0"/>
            <wp:wrapTight wrapText="bothSides">
              <wp:wrapPolygon edited="0">
                <wp:start x="0" y="0"/>
                <wp:lineTo x="0" y="21516"/>
                <wp:lineTo x="21474" y="21516"/>
                <wp:lineTo x="21474" y="0"/>
                <wp:lineTo x="0" y="0"/>
              </wp:wrapPolygon>
            </wp:wrapTight>
            <wp:docPr id="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0A0992A" w:rsidRPr="00F61AF1">
        <w:rPr>
          <w:rStyle w:val="a8"/>
          <w:rFonts w:ascii="Times New Roman" w:hAnsi="Times New Roman"/>
          <w:sz w:val="28"/>
          <w:szCs w:val="28"/>
        </w:rPr>
        <w:t xml:space="preserve">Завдання </w:t>
      </w:r>
      <w:r w:rsidR="00D17780">
        <w:rPr>
          <w:rStyle w:val="a8"/>
          <w:rFonts w:ascii="Times New Roman" w:hAnsi="Times New Roman"/>
          <w:sz w:val="28"/>
          <w:szCs w:val="28"/>
        </w:rPr>
        <w:t>5</w:t>
      </w:r>
      <w:r w:rsidR="10A0992A" w:rsidRPr="00F61AF1">
        <w:rPr>
          <w:rStyle w:val="a8"/>
          <w:rFonts w:ascii="Times New Roman" w:hAnsi="Times New Roman"/>
          <w:sz w:val="28"/>
          <w:szCs w:val="28"/>
        </w:rPr>
        <w:t>.</w:t>
      </w:r>
      <w:r w:rsidR="799BCB56" w:rsidRPr="00F61AF1">
        <w:rPr>
          <w:rStyle w:val="a8"/>
          <w:rFonts w:ascii="Times New Roman" w:hAnsi="Times New Roman"/>
          <w:sz w:val="28"/>
          <w:szCs w:val="28"/>
        </w:rPr>
        <w:t xml:space="preserve"> </w:t>
      </w:r>
      <w:r w:rsidR="7D55740C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Гейм дизайн</w:t>
      </w:r>
    </w:p>
    <w:p w14:paraId="1B55F4AA" w14:textId="1A0E3579" w:rsidR="2155B175" w:rsidRPr="00F61AF1" w:rsidRDefault="006C6251" w:rsidP="0005658A">
      <w:pPr>
        <w:spacing w:after="0" w:line="240" w:lineRule="auto"/>
        <w:ind w:right="-1" w:firstLine="709"/>
        <w:jc w:val="center"/>
        <w:rPr>
          <w:rFonts w:ascii="Times New Roman" w:hAnsi="Times New Roman"/>
          <w:sz w:val="28"/>
          <w:szCs w:val="28"/>
        </w:rPr>
      </w:pPr>
      <w:r w:rsidRPr="003B3BE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CEFEC85" wp14:editId="2EEECBD3">
            <wp:extent cx="2819400" cy="390144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C60DA" w14:textId="7189507B" w:rsidR="2155B175" w:rsidRPr="00F61AF1" w:rsidRDefault="2AC03D0C" w:rsidP="003D08C9">
      <w:pPr>
        <w:spacing w:after="0"/>
        <w:ind w:firstLine="709"/>
        <w:jc w:val="center"/>
        <w:rPr>
          <w:rStyle w:val="a8"/>
          <w:rFonts w:ascii="Times New Roman" w:hAnsi="Times New Roman"/>
          <w:sz w:val="28"/>
          <w:szCs w:val="28"/>
        </w:rPr>
      </w:pPr>
      <w:r w:rsidRPr="00F61AF1">
        <w:rPr>
          <w:rStyle w:val="a8"/>
          <w:rFonts w:ascii="Times New Roman" w:hAnsi="Times New Roman"/>
          <w:sz w:val="28"/>
          <w:szCs w:val="28"/>
        </w:rPr>
        <w:t>Рис.4</w:t>
      </w:r>
      <w:r w:rsidR="0005658A">
        <w:rPr>
          <w:rStyle w:val="a8"/>
          <w:rFonts w:ascii="Times New Roman" w:hAnsi="Times New Roman"/>
          <w:sz w:val="28"/>
          <w:szCs w:val="28"/>
        </w:rPr>
        <w:t>.</w:t>
      </w:r>
      <w:r w:rsidR="001C4DF9">
        <w:rPr>
          <w:rStyle w:val="a8"/>
          <w:rFonts w:ascii="Times New Roman" w:hAnsi="Times New Roman"/>
          <w:sz w:val="28"/>
          <w:szCs w:val="28"/>
        </w:rPr>
        <w:t xml:space="preserve"> </w:t>
      </w:r>
      <w:r w:rsidR="003D08C9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С</w:t>
      </w:r>
      <w:r w:rsidR="001C4DF9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кріншот</w:t>
      </w:r>
      <w:r w:rsidR="00653611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="001C4DF9" w:rsidRPr="003D08C9">
        <w:rPr>
          <w:rStyle w:val="a8"/>
          <w:rFonts w:ascii="Times New Roman" w:hAnsi="Times New Roman"/>
          <w:b w:val="0"/>
          <w:bCs w:val="0"/>
          <w:sz w:val="28"/>
          <w:szCs w:val="28"/>
        </w:rPr>
        <w:t>Гейм дизайн</w:t>
      </w:r>
    </w:p>
    <w:p w14:paraId="0A75CC26" w14:textId="42A9E011" w:rsidR="00F61AF1" w:rsidRDefault="004C26FE" w:rsidP="00870705">
      <w:pPr>
        <w:spacing w:after="0" w:line="240" w:lineRule="auto"/>
        <w:ind w:firstLine="709"/>
        <w:jc w:val="both"/>
        <w:rPr>
          <w:rStyle w:val="a7"/>
          <w:rFonts w:ascii="Times New Roman" w:hAnsi="Times New Roman"/>
          <w:sz w:val="28"/>
          <w:szCs w:val="28"/>
        </w:rPr>
      </w:pPr>
      <w:r w:rsidRPr="004C26FE">
        <w:rPr>
          <w:rFonts w:ascii="Times New Roman" w:hAnsi="Times New Roman"/>
          <w:b/>
          <w:bCs/>
          <w:sz w:val="28"/>
          <w:szCs w:val="28"/>
        </w:rPr>
        <w:t>Посилання на</w:t>
      </w:r>
      <w:r w:rsidR="00C2205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>GitHub</w:t>
      </w:r>
      <w:proofErr w:type="spellEnd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C22058" w:rsidRPr="003B3BE4">
        <w:rPr>
          <w:rFonts w:ascii="Times New Roman" w:hAnsi="Times New Roman"/>
          <w:b/>
          <w:bCs/>
          <w:color w:val="000000"/>
          <w:sz w:val="28"/>
          <w:szCs w:val="28"/>
        </w:rPr>
        <w:t>Desktop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hyperlink r:id="rId16" w:history="1">
        <w:r w:rsidRPr="005E11D3">
          <w:rPr>
            <w:rStyle w:val="a7"/>
            <w:rFonts w:ascii="Times New Roman" w:hAnsi="Times New Roman"/>
            <w:sz w:val="28"/>
            <w:szCs w:val="28"/>
          </w:rPr>
          <w:t>https://github.com/dimberez99-bot100/dima</w:t>
        </w:r>
      </w:hyperlink>
    </w:p>
    <w:p w14:paraId="26B6A266" w14:textId="77777777" w:rsidR="00E565FF" w:rsidRDefault="2155B175" w:rsidP="001C4DF9">
      <w:pPr>
        <w:spacing w:after="0"/>
        <w:ind w:firstLine="709"/>
        <w:jc w:val="center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br w:type="page"/>
      </w:r>
    </w:p>
    <w:p w14:paraId="167DC85B" w14:textId="560E97F0" w:rsidR="2155B175" w:rsidRPr="00492A48" w:rsidRDefault="00D17780" w:rsidP="004168FF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  <w:lang w:val="ru-UA"/>
        </w:rPr>
      </w:pPr>
      <w:r>
        <w:rPr>
          <w:rStyle w:val="a8"/>
          <w:rFonts w:ascii="Times New Roman" w:hAnsi="Times New Roman"/>
          <w:sz w:val="28"/>
          <w:szCs w:val="28"/>
        </w:rPr>
        <w:lastRenderedPageBreak/>
        <w:t>ВИСНОВОК</w:t>
      </w:r>
    </w:p>
    <w:p w14:paraId="5E5267CE" w14:textId="47ADE363" w:rsidR="74432FB2" w:rsidRPr="00F61AF1" w:rsidRDefault="6B3B8516" w:rsidP="004168F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 xml:space="preserve">Під час проходження навчальної практики «Вступ до фаху» я ознайомився з основними напрямами роботи фахівця з </w:t>
      </w:r>
      <w:r w:rsidR="000D7017">
        <w:rPr>
          <w:rFonts w:ascii="Times New Roman" w:hAnsi="Times New Roman"/>
          <w:sz w:val="28"/>
          <w:szCs w:val="28"/>
          <w:lang w:val="ru-UA"/>
        </w:rPr>
        <w:t>комп</w:t>
      </w:r>
      <w:r w:rsidR="000D7017" w:rsidRPr="00492A48">
        <w:rPr>
          <w:rFonts w:ascii="Times New Roman" w:hAnsi="Times New Roman"/>
          <w:sz w:val="28"/>
          <w:szCs w:val="28"/>
        </w:rPr>
        <w:t>’</w:t>
      </w:r>
      <w:proofErr w:type="spellStart"/>
      <w:r w:rsidR="000D7017">
        <w:rPr>
          <w:rFonts w:ascii="Times New Roman" w:hAnsi="Times New Roman"/>
          <w:sz w:val="28"/>
          <w:szCs w:val="28"/>
          <w:lang w:val="ru-UA"/>
        </w:rPr>
        <w:t>ютерно</w:t>
      </w:r>
      <w:proofErr w:type="spellEnd"/>
      <w:r w:rsidR="000D7017">
        <w:rPr>
          <w:rFonts w:ascii="Times New Roman" w:hAnsi="Times New Roman"/>
          <w:sz w:val="28"/>
          <w:szCs w:val="28"/>
        </w:rPr>
        <w:t>ї інженерії</w:t>
      </w:r>
      <w:r w:rsidRPr="00F61AF1">
        <w:rPr>
          <w:rFonts w:ascii="Times New Roman" w:hAnsi="Times New Roman"/>
          <w:sz w:val="28"/>
          <w:szCs w:val="28"/>
        </w:rPr>
        <w:t xml:space="preserve"> та краще зрозумів, чим саме займаються спеціалісти у сфері інформаційних технологій. Практика допомогла поєднати теоретичні знання з реальними прикладами та завданнями.</w:t>
      </w:r>
    </w:p>
    <w:p w14:paraId="316AE1E0" w14:textId="7F97BDFF" w:rsidR="74432FB2" w:rsidRPr="00F61AF1" w:rsidRDefault="6B3B8516" w:rsidP="004168F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У процесі виконання практичних робіт я навчився проводити різні види тестування.</w:t>
      </w:r>
    </w:p>
    <w:p w14:paraId="3DE054E2" w14:textId="3B37A235" w:rsidR="1AD423B7" w:rsidRDefault="6B3B8516" w:rsidP="004168F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1AF1">
        <w:rPr>
          <w:rFonts w:ascii="Times New Roman" w:hAnsi="Times New Roman"/>
          <w:sz w:val="28"/>
          <w:szCs w:val="28"/>
        </w:rPr>
        <w:t>Загалом навчальна практика була корисною та цікавою, оскільки дала змогу отримати перший практичний досвід, краще зрозуміти обрану спеціальність і переконатися в правильності свого вибору майбутньої професії.</w:t>
      </w:r>
    </w:p>
    <w:p w14:paraId="6056AD2F" w14:textId="7BF5C7D0" w:rsidR="00E565FF" w:rsidRPr="00492A48" w:rsidRDefault="00E565FF" w:rsidP="00E565FF">
      <w:pPr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sectPr w:rsidR="00E565FF" w:rsidRPr="00492A48">
      <w:headerReference w:type="default" r:id="rId17"/>
      <w:footerReference w:type="default" r:id="rId18"/>
      <w:pgSz w:w="11906" w:h="16838"/>
      <w:pgMar w:top="850" w:right="567" w:bottom="850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F6011" w14:textId="77777777" w:rsidR="00793372" w:rsidRDefault="00793372">
      <w:pPr>
        <w:spacing w:after="0" w:line="240" w:lineRule="auto"/>
      </w:pPr>
      <w:r>
        <w:separator/>
      </w:r>
    </w:p>
  </w:endnote>
  <w:endnote w:type="continuationSeparator" w:id="0">
    <w:p w14:paraId="377722B2" w14:textId="77777777" w:rsidR="00793372" w:rsidRDefault="00793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8797172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1FE66B06" w14:textId="73DD7DDF" w:rsidR="00BF26F7" w:rsidRPr="00870705" w:rsidRDefault="00BF26F7">
        <w:pPr>
          <w:pStyle w:val="a4"/>
          <w:jc w:val="right"/>
          <w:rPr>
            <w:rFonts w:ascii="Times New Roman" w:hAnsi="Times New Roman"/>
          </w:rPr>
        </w:pPr>
        <w:r w:rsidRPr="00870705">
          <w:rPr>
            <w:rFonts w:ascii="Times New Roman" w:hAnsi="Times New Roman"/>
          </w:rPr>
          <w:fldChar w:fldCharType="begin"/>
        </w:r>
        <w:r w:rsidRPr="00870705">
          <w:rPr>
            <w:rFonts w:ascii="Times New Roman" w:hAnsi="Times New Roman"/>
          </w:rPr>
          <w:instrText>PAGE   \* MERGEFORMAT</w:instrText>
        </w:r>
        <w:r w:rsidRPr="00870705">
          <w:rPr>
            <w:rFonts w:ascii="Times New Roman" w:hAnsi="Times New Roman"/>
          </w:rPr>
          <w:fldChar w:fldCharType="separate"/>
        </w:r>
        <w:r w:rsidRPr="00870705">
          <w:rPr>
            <w:rFonts w:ascii="Times New Roman" w:hAnsi="Times New Roman"/>
            <w:lang w:val="ru-RU"/>
          </w:rPr>
          <w:t>2</w:t>
        </w:r>
        <w:r w:rsidRPr="00870705">
          <w:rPr>
            <w:rFonts w:ascii="Times New Roman" w:hAnsi="Times New Roman"/>
          </w:rPr>
          <w:fldChar w:fldCharType="end"/>
        </w:r>
      </w:p>
    </w:sdtContent>
  </w:sdt>
  <w:p w14:paraId="70CF0228" w14:textId="1ED23285" w:rsidR="5C8F4E21" w:rsidRPr="00870705" w:rsidRDefault="00BF26F7" w:rsidP="00A62DF0">
    <w:pPr>
      <w:pStyle w:val="a4"/>
      <w:rPr>
        <w:rFonts w:ascii="Times New Roman" w:hAnsi="Times New Roman"/>
      </w:rPr>
    </w:pPr>
    <w:r w:rsidRPr="00870705">
      <w:rPr>
        <w:rFonts w:ascii="Times New Roman" w:hAnsi="Times New Roman"/>
        <w:lang w:val="ru-UA"/>
      </w:rPr>
      <w:t>К</w:t>
    </w:r>
    <w:r w:rsidRPr="00870705">
      <w:rPr>
        <w:rFonts w:ascii="Times New Roman" w:hAnsi="Times New Roman"/>
      </w:rPr>
      <w:t>І-25, Березовський Дмитро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F4918" w14:textId="77777777" w:rsidR="00793372" w:rsidRDefault="00793372">
      <w:pPr>
        <w:spacing w:after="0" w:line="240" w:lineRule="auto"/>
      </w:pPr>
      <w:r>
        <w:separator/>
      </w:r>
    </w:p>
  </w:footnote>
  <w:footnote w:type="continuationSeparator" w:id="0">
    <w:p w14:paraId="4688C092" w14:textId="77777777" w:rsidR="00793372" w:rsidRDefault="00793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F3800" w14:textId="2AF006AF" w:rsidR="5C8F4E21" w:rsidRPr="00D17780" w:rsidRDefault="00BF26F7" w:rsidP="769E9FCE">
    <w:pPr>
      <w:pStyle w:val="a3"/>
      <w:rPr>
        <w:rFonts w:ascii="Times New Roman" w:hAnsi="Times New Roman"/>
        <w:color w:val="000000"/>
        <w:lang w:val="ru-UA"/>
      </w:rPr>
    </w:pPr>
    <w:proofErr w:type="spellStart"/>
    <w:r w:rsidRPr="00D17780">
      <w:rPr>
        <w:rFonts w:ascii="Times New Roman" w:hAnsi="Times New Roman"/>
        <w:color w:val="000000"/>
        <w:lang w:val="ru-UA"/>
      </w:rPr>
      <w:t>Вступ</w:t>
    </w:r>
    <w:proofErr w:type="spellEnd"/>
    <w:r w:rsidRPr="00D17780">
      <w:rPr>
        <w:rFonts w:ascii="Times New Roman" w:hAnsi="Times New Roman"/>
        <w:color w:val="000000"/>
        <w:lang w:val="ru-UA"/>
      </w:rPr>
      <w:t xml:space="preserve"> до </w:t>
    </w:r>
    <w:proofErr w:type="spellStart"/>
    <w:r w:rsidRPr="00D17780">
      <w:rPr>
        <w:rFonts w:ascii="Times New Roman" w:hAnsi="Times New Roman"/>
        <w:color w:val="000000"/>
        <w:lang w:val="ru-UA"/>
      </w:rPr>
      <w:t>фаху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D0151"/>
    <w:multiLevelType w:val="hybridMultilevel"/>
    <w:tmpl w:val="7E68E588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EBC6747"/>
    <w:multiLevelType w:val="hybridMultilevel"/>
    <w:tmpl w:val="7F24E96E"/>
    <w:lvl w:ilvl="0" w:tplc="91C84D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0E2C6F"/>
    <w:multiLevelType w:val="hybridMultilevel"/>
    <w:tmpl w:val="238CF9CE"/>
    <w:lvl w:ilvl="0" w:tplc="91C84D8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310EC8"/>
    <w:multiLevelType w:val="hybridMultilevel"/>
    <w:tmpl w:val="3132D07E"/>
    <w:lvl w:ilvl="0" w:tplc="26C4850C">
      <w:start w:val="1"/>
      <w:numFmt w:val="decimal"/>
      <w:lvlText w:val="%1."/>
      <w:lvlJc w:val="left"/>
      <w:pPr>
        <w:ind w:left="720" w:hanging="360"/>
      </w:pPr>
    </w:lvl>
    <w:lvl w:ilvl="1" w:tplc="95A69B24">
      <w:start w:val="1"/>
      <w:numFmt w:val="lowerLetter"/>
      <w:lvlText w:val="%2."/>
      <w:lvlJc w:val="left"/>
      <w:pPr>
        <w:ind w:left="1440" w:hanging="360"/>
      </w:pPr>
    </w:lvl>
    <w:lvl w:ilvl="2" w:tplc="3F7AB8B4">
      <w:start w:val="1"/>
      <w:numFmt w:val="lowerRoman"/>
      <w:lvlText w:val="%3."/>
      <w:lvlJc w:val="right"/>
      <w:pPr>
        <w:ind w:left="2160" w:hanging="180"/>
      </w:pPr>
    </w:lvl>
    <w:lvl w:ilvl="3" w:tplc="6FA205B0">
      <w:start w:val="1"/>
      <w:numFmt w:val="decimal"/>
      <w:lvlText w:val="%4."/>
      <w:lvlJc w:val="left"/>
      <w:pPr>
        <w:ind w:left="2880" w:hanging="360"/>
      </w:pPr>
    </w:lvl>
    <w:lvl w:ilvl="4" w:tplc="A1745A84">
      <w:start w:val="1"/>
      <w:numFmt w:val="lowerLetter"/>
      <w:lvlText w:val="%5."/>
      <w:lvlJc w:val="left"/>
      <w:pPr>
        <w:ind w:left="3600" w:hanging="360"/>
      </w:pPr>
    </w:lvl>
    <w:lvl w:ilvl="5" w:tplc="CFB27C98">
      <w:start w:val="1"/>
      <w:numFmt w:val="lowerRoman"/>
      <w:lvlText w:val="%6."/>
      <w:lvlJc w:val="right"/>
      <w:pPr>
        <w:ind w:left="4320" w:hanging="180"/>
      </w:pPr>
    </w:lvl>
    <w:lvl w:ilvl="6" w:tplc="5776C748">
      <w:start w:val="1"/>
      <w:numFmt w:val="decimal"/>
      <w:lvlText w:val="%7."/>
      <w:lvlJc w:val="left"/>
      <w:pPr>
        <w:ind w:left="5040" w:hanging="360"/>
      </w:pPr>
    </w:lvl>
    <w:lvl w:ilvl="7" w:tplc="B316C3EC">
      <w:start w:val="1"/>
      <w:numFmt w:val="lowerLetter"/>
      <w:lvlText w:val="%8."/>
      <w:lvlJc w:val="left"/>
      <w:pPr>
        <w:ind w:left="5760" w:hanging="360"/>
      </w:pPr>
    </w:lvl>
    <w:lvl w:ilvl="8" w:tplc="CF744FE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75F1A"/>
    <w:multiLevelType w:val="hybridMultilevel"/>
    <w:tmpl w:val="66F41688"/>
    <w:lvl w:ilvl="0" w:tplc="91C84D8A">
      <w:start w:val="3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4072C76"/>
    <w:multiLevelType w:val="hybridMultilevel"/>
    <w:tmpl w:val="C5363E48"/>
    <w:lvl w:ilvl="0" w:tplc="91C84D8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1D2436D"/>
    <w:rsid w:val="00001523"/>
    <w:rsid w:val="0004758D"/>
    <w:rsid w:val="0005658A"/>
    <w:rsid w:val="000D1F9E"/>
    <w:rsid w:val="000D7017"/>
    <w:rsid w:val="0012AF5C"/>
    <w:rsid w:val="001909F6"/>
    <w:rsid w:val="001C4DF9"/>
    <w:rsid w:val="001D1B7C"/>
    <w:rsid w:val="003B3BE4"/>
    <w:rsid w:val="003D08C9"/>
    <w:rsid w:val="004168FF"/>
    <w:rsid w:val="00492A48"/>
    <w:rsid w:val="004C26FE"/>
    <w:rsid w:val="00531255"/>
    <w:rsid w:val="00546DD2"/>
    <w:rsid w:val="00653611"/>
    <w:rsid w:val="00671733"/>
    <w:rsid w:val="006C6251"/>
    <w:rsid w:val="006E016E"/>
    <w:rsid w:val="00767D2D"/>
    <w:rsid w:val="007817F5"/>
    <w:rsid w:val="0078742B"/>
    <w:rsid w:val="00790665"/>
    <w:rsid w:val="00793372"/>
    <w:rsid w:val="007C347B"/>
    <w:rsid w:val="00870705"/>
    <w:rsid w:val="0097548D"/>
    <w:rsid w:val="00A62DF0"/>
    <w:rsid w:val="00A654D8"/>
    <w:rsid w:val="00A80770"/>
    <w:rsid w:val="00A960B6"/>
    <w:rsid w:val="00AB2366"/>
    <w:rsid w:val="00AE0F40"/>
    <w:rsid w:val="00BC1CD0"/>
    <w:rsid w:val="00BD25DC"/>
    <w:rsid w:val="00BF26F7"/>
    <w:rsid w:val="00C22058"/>
    <w:rsid w:val="00C579FD"/>
    <w:rsid w:val="00D17780"/>
    <w:rsid w:val="00D22A7E"/>
    <w:rsid w:val="00D34FAE"/>
    <w:rsid w:val="00DB0C5F"/>
    <w:rsid w:val="00E565FF"/>
    <w:rsid w:val="00E740E0"/>
    <w:rsid w:val="00F360AD"/>
    <w:rsid w:val="00F61AF1"/>
    <w:rsid w:val="017F0275"/>
    <w:rsid w:val="01B5B014"/>
    <w:rsid w:val="02A23A89"/>
    <w:rsid w:val="02CA86CE"/>
    <w:rsid w:val="031AC4E2"/>
    <w:rsid w:val="037CD3B4"/>
    <w:rsid w:val="03BC6305"/>
    <w:rsid w:val="03E6E00E"/>
    <w:rsid w:val="04521F1A"/>
    <w:rsid w:val="04FD8A70"/>
    <w:rsid w:val="05172119"/>
    <w:rsid w:val="05807949"/>
    <w:rsid w:val="059F2A8F"/>
    <w:rsid w:val="066CF1BE"/>
    <w:rsid w:val="06D201CB"/>
    <w:rsid w:val="06F2132A"/>
    <w:rsid w:val="072197C5"/>
    <w:rsid w:val="07D45D8A"/>
    <w:rsid w:val="08DD8108"/>
    <w:rsid w:val="096C5E1D"/>
    <w:rsid w:val="0A8C0327"/>
    <w:rsid w:val="0B1B104E"/>
    <w:rsid w:val="0B58DC23"/>
    <w:rsid w:val="0B791E70"/>
    <w:rsid w:val="0BF54E0F"/>
    <w:rsid w:val="0C616BC0"/>
    <w:rsid w:val="0C6283CA"/>
    <w:rsid w:val="0CA24E18"/>
    <w:rsid w:val="0CAFAD21"/>
    <w:rsid w:val="0D89F82D"/>
    <w:rsid w:val="0DD20BEC"/>
    <w:rsid w:val="0EDF2322"/>
    <w:rsid w:val="0F0C2D40"/>
    <w:rsid w:val="0F230C18"/>
    <w:rsid w:val="0F2AF142"/>
    <w:rsid w:val="0F4D909F"/>
    <w:rsid w:val="10A0992A"/>
    <w:rsid w:val="10AA7F7D"/>
    <w:rsid w:val="10BAFF03"/>
    <w:rsid w:val="10E296C6"/>
    <w:rsid w:val="11490E91"/>
    <w:rsid w:val="1214CD53"/>
    <w:rsid w:val="12ED332B"/>
    <w:rsid w:val="136763BC"/>
    <w:rsid w:val="13D328E7"/>
    <w:rsid w:val="14DA07CE"/>
    <w:rsid w:val="14DFF811"/>
    <w:rsid w:val="162054F8"/>
    <w:rsid w:val="1667351C"/>
    <w:rsid w:val="166CDC4E"/>
    <w:rsid w:val="16EDC75B"/>
    <w:rsid w:val="173E0A26"/>
    <w:rsid w:val="17996232"/>
    <w:rsid w:val="17CDB243"/>
    <w:rsid w:val="17CF79D3"/>
    <w:rsid w:val="1811A5E3"/>
    <w:rsid w:val="184A5F9F"/>
    <w:rsid w:val="18B5BFBE"/>
    <w:rsid w:val="19046FC3"/>
    <w:rsid w:val="19375F9D"/>
    <w:rsid w:val="199DFF81"/>
    <w:rsid w:val="19A54EC5"/>
    <w:rsid w:val="19A659EC"/>
    <w:rsid w:val="1A138852"/>
    <w:rsid w:val="1AD423B7"/>
    <w:rsid w:val="1B6B5141"/>
    <w:rsid w:val="1BFBEE97"/>
    <w:rsid w:val="1C6CF3E4"/>
    <w:rsid w:val="1C95C5A0"/>
    <w:rsid w:val="1D532EF2"/>
    <w:rsid w:val="1DCD1DC5"/>
    <w:rsid w:val="1E0359F5"/>
    <w:rsid w:val="1E128B18"/>
    <w:rsid w:val="1E4BA2D6"/>
    <w:rsid w:val="1F7600B7"/>
    <w:rsid w:val="1FB41AF8"/>
    <w:rsid w:val="1FCD70AE"/>
    <w:rsid w:val="2007E491"/>
    <w:rsid w:val="21044164"/>
    <w:rsid w:val="2109F6BB"/>
    <w:rsid w:val="2155B175"/>
    <w:rsid w:val="215AA019"/>
    <w:rsid w:val="22B97EF0"/>
    <w:rsid w:val="245B04C5"/>
    <w:rsid w:val="253F4D66"/>
    <w:rsid w:val="259769F7"/>
    <w:rsid w:val="25AED9EF"/>
    <w:rsid w:val="263DCAD0"/>
    <w:rsid w:val="26DDBC9F"/>
    <w:rsid w:val="27C67D3F"/>
    <w:rsid w:val="27F31566"/>
    <w:rsid w:val="2866C769"/>
    <w:rsid w:val="287E1860"/>
    <w:rsid w:val="28B12036"/>
    <w:rsid w:val="28BBCDD8"/>
    <w:rsid w:val="28C0C065"/>
    <w:rsid w:val="28D6C668"/>
    <w:rsid w:val="28E288F8"/>
    <w:rsid w:val="28FCA58A"/>
    <w:rsid w:val="292489C5"/>
    <w:rsid w:val="2994ACE9"/>
    <w:rsid w:val="29E19F60"/>
    <w:rsid w:val="2A45B5FC"/>
    <w:rsid w:val="2ABD6F94"/>
    <w:rsid w:val="2AC03D0C"/>
    <w:rsid w:val="2AC6635F"/>
    <w:rsid w:val="2AD25ADB"/>
    <w:rsid w:val="2B5322CA"/>
    <w:rsid w:val="2CDE90F4"/>
    <w:rsid w:val="2D70AF1C"/>
    <w:rsid w:val="2E6011F3"/>
    <w:rsid w:val="2EA53869"/>
    <w:rsid w:val="2EC02BC6"/>
    <w:rsid w:val="3010F1C7"/>
    <w:rsid w:val="3064BC34"/>
    <w:rsid w:val="316368EC"/>
    <w:rsid w:val="31A4ACB7"/>
    <w:rsid w:val="32720783"/>
    <w:rsid w:val="334143D4"/>
    <w:rsid w:val="33500FB5"/>
    <w:rsid w:val="336F0C70"/>
    <w:rsid w:val="340BA189"/>
    <w:rsid w:val="340F9F16"/>
    <w:rsid w:val="34386680"/>
    <w:rsid w:val="343D11DC"/>
    <w:rsid w:val="34B53686"/>
    <w:rsid w:val="34E29C79"/>
    <w:rsid w:val="34F8BFE2"/>
    <w:rsid w:val="350C430B"/>
    <w:rsid w:val="353F4DCA"/>
    <w:rsid w:val="363F071C"/>
    <w:rsid w:val="368C7B56"/>
    <w:rsid w:val="37244E7F"/>
    <w:rsid w:val="376EC4E4"/>
    <w:rsid w:val="37853C26"/>
    <w:rsid w:val="378C537D"/>
    <w:rsid w:val="37D0DF93"/>
    <w:rsid w:val="3928EFE4"/>
    <w:rsid w:val="394CA1A0"/>
    <w:rsid w:val="398040EE"/>
    <w:rsid w:val="3996ACB2"/>
    <w:rsid w:val="39AB55F1"/>
    <w:rsid w:val="3A18D5DB"/>
    <w:rsid w:val="3ABEF71A"/>
    <w:rsid w:val="3AC5DFE1"/>
    <w:rsid w:val="3B26CB06"/>
    <w:rsid w:val="3BBF6A45"/>
    <w:rsid w:val="3C2C07D9"/>
    <w:rsid w:val="3C6CA855"/>
    <w:rsid w:val="3CC9F0DA"/>
    <w:rsid w:val="3E13EBD2"/>
    <w:rsid w:val="3E427875"/>
    <w:rsid w:val="3E4849E6"/>
    <w:rsid w:val="3ECB5BA2"/>
    <w:rsid w:val="3F8DABC2"/>
    <w:rsid w:val="409284F6"/>
    <w:rsid w:val="40B2D7D0"/>
    <w:rsid w:val="426E3F01"/>
    <w:rsid w:val="42914890"/>
    <w:rsid w:val="4293AF03"/>
    <w:rsid w:val="436F669E"/>
    <w:rsid w:val="43865B68"/>
    <w:rsid w:val="43CD776D"/>
    <w:rsid w:val="43E68210"/>
    <w:rsid w:val="442E898E"/>
    <w:rsid w:val="445191F0"/>
    <w:rsid w:val="452CD566"/>
    <w:rsid w:val="4579F8AB"/>
    <w:rsid w:val="461FC3EE"/>
    <w:rsid w:val="464CCAF9"/>
    <w:rsid w:val="46B02265"/>
    <w:rsid w:val="471497B9"/>
    <w:rsid w:val="477EF87C"/>
    <w:rsid w:val="47B0C50D"/>
    <w:rsid w:val="490FF498"/>
    <w:rsid w:val="49B87E05"/>
    <w:rsid w:val="4A049430"/>
    <w:rsid w:val="4A720F69"/>
    <w:rsid w:val="4ADC0AED"/>
    <w:rsid w:val="4B6CFBCA"/>
    <w:rsid w:val="4BCFB243"/>
    <w:rsid w:val="4BDC2754"/>
    <w:rsid w:val="4C0A1444"/>
    <w:rsid w:val="4CE81E8E"/>
    <w:rsid w:val="4DC76C5C"/>
    <w:rsid w:val="4E5AA9D0"/>
    <w:rsid w:val="4FC65C47"/>
    <w:rsid w:val="4FDDA5C2"/>
    <w:rsid w:val="4FFEA78D"/>
    <w:rsid w:val="5017A03A"/>
    <w:rsid w:val="506F6BAF"/>
    <w:rsid w:val="50A1E8C9"/>
    <w:rsid w:val="50EAD62A"/>
    <w:rsid w:val="515E2B7F"/>
    <w:rsid w:val="51B7973C"/>
    <w:rsid w:val="52C4F902"/>
    <w:rsid w:val="53F6B1F3"/>
    <w:rsid w:val="5481B1EC"/>
    <w:rsid w:val="5486A98D"/>
    <w:rsid w:val="55F16CB2"/>
    <w:rsid w:val="5602FC93"/>
    <w:rsid w:val="578904C2"/>
    <w:rsid w:val="58303A4B"/>
    <w:rsid w:val="5853BE65"/>
    <w:rsid w:val="5961D012"/>
    <w:rsid w:val="597ABC8E"/>
    <w:rsid w:val="5A079A4C"/>
    <w:rsid w:val="5A7F5E45"/>
    <w:rsid w:val="5A9D078F"/>
    <w:rsid w:val="5AA2F42B"/>
    <w:rsid w:val="5B281704"/>
    <w:rsid w:val="5C8F4E21"/>
    <w:rsid w:val="5CF1D8E6"/>
    <w:rsid w:val="5D2CF641"/>
    <w:rsid w:val="5D76FB2A"/>
    <w:rsid w:val="5DA967B2"/>
    <w:rsid w:val="5DF22F68"/>
    <w:rsid w:val="5E189126"/>
    <w:rsid w:val="5EBEC324"/>
    <w:rsid w:val="5EE4D685"/>
    <w:rsid w:val="5F99E45D"/>
    <w:rsid w:val="600F354C"/>
    <w:rsid w:val="60406466"/>
    <w:rsid w:val="607F3744"/>
    <w:rsid w:val="60953FA8"/>
    <w:rsid w:val="60B489D4"/>
    <w:rsid w:val="6121DCCA"/>
    <w:rsid w:val="61A8D5AE"/>
    <w:rsid w:val="62636B4F"/>
    <w:rsid w:val="639DB793"/>
    <w:rsid w:val="64919355"/>
    <w:rsid w:val="64C56883"/>
    <w:rsid w:val="64C6F8AD"/>
    <w:rsid w:val="6519F308"/>
    <w:rsid w:val="659EAFEE"/>
    <w:rsid w:val="65C28B98"/>
    <w:rsid w:val="66A517A6"/>
    <w:rsid w:val="671E0CF8"/>
    <w:rsid w:val="67BB1197"/>
    <w:rsid w:val="67FE39EB"/>
    <w:rsid w:val="685347EB"/>
    <w:rsid w:val="68D6C815"/>
    <w:rsid w:val="699EA09B"/>
    <w:rsid w:val="6AC3C6DA"/>
    <w:rsid w:val="6B3B8516"/>
    <w:rsid w:val="6B6ADD86"/>
    <w:rsid w:val="6BC2D618"/>
    <w:rsid w:val="6BCB7A61"/>
    <w:rsid w:val="6C428E75"/>
    <w:rsid w:val="6D0D9DF1"/>
    <w:rsid w:val="6D5BC0CA"/>
    <w:rsid w:val="6D687A0D"/>
    <w:rsid w:val="6D6BAEDE"/>
    <w:rsid w:val="6DBF44B6"/>
    <w:rsid w:val="6DC12B40"/>
    <w:rsid w:val="6E14B8D9"/>
    <w:rsid w:val="6E5CB275"/>
    <w:rsid w:val="6F20ABA3"/>
    <w:rsid w:val="6F2AD83E"/>
    <w:rsid w:val="6F47F42F"/>
    <w:rsid w:val="6F5ECC4B"/>
    <w:rsid w:val="6FDB506B"/>
    <w:rsid w:val="6FEC5D45"/>
    <w:rsid w:val="6FFD0658"/>
    <w:rsid w:val="71123DDB"/>
    <w:rsid w:val="719F01BF"/>
    <w:rsid w:val="71D2436D"/>
    <w:rsid w:val="71D70335"/>
    <w:rsid w:val="720030DE"/>
    <w:rsid w:val="73792F4B"/>
    <w:rsid w:val="73D36F68"/>
    <w:rsid w:val="73DC29C0"/>
    <w:rsid w:val="73F1AAD2"/>
    <w:rsid w:val="74432FB2"/>
    <w:rsid w:val="7482567F"/>
    <w:rsid w:val="75A5894E"/>
    <w:rsid w:val="75E7712A"/>
    <w:rsid w:val="769E9FCE"/>
    <w:rsid w:val="7719F1D6"/>
    <w:rsid w:val="774D7ED9"/>
    <w:rsid w:val="775B5B39"/>
    <w:rsid w:val="78278298"/>
    <w:rsid w:val="78693DFD"/>
    <w:rsid w:val="7874E614"/>
    <w:rsid w:val="78DC9093"/>
    <w:rsid w:val="79104F29"/>
    <w:rsid w:val="7948A8A5"/>
    <w:rsid w:val="799BCB56"/>
    <w:rsid w:val="7A1606CB"/>
    <w:rsid w:val="7A2A61F3"/>
    <w:rsid w:val="7B6ACFC4"/>
    <w:rsid w:val="7BDAA8B3"/>
    <w:rsid w:val="7C570485"/>
    <w:rsid w:val="7CB04113"/>
    <w:rsid w:val="7CB19B62"/>
    <w:rsid w:val="7CB35536"/>
    <w:rsid w:val="7D4D9C88"/>
    <w:rsid w:val="7D55740C"/>
    <w:rsid w:val="7D72F2C4"/>
    <w:rsid w:val="7E3C6ADB"/>
    <w:rsid w:val="7E7CF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0DDB64"/>
  <w15:chartTrackingRefBased/>
  <w15:docId w15:val="{B533FFBE-D50D-479D-A685-8EBE1E83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Times New Roman" w:hAnsi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5FF"/>
    <w:pPr>
      <w:spacing w:after="160" w:line="259" w:lineRule="auto"/>
    </w:pPr>
    <w:rPr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uiPriority w:val="9"/>
    <w:qFormat/>
    <w:rsid w:val="00BC1CD0"/>
    <w:pPr>
      <w:keepNext/>
      <w:keepLines/>
      <w:spacing w:before="240" w:after="0"/>
      <w:outlineLvl w:val="0"/>
    </w:pPr>
    <w:rPr>
      <w:rFonts w:ascii="Aptos Display" w:hAnsi="Aptos Display"/>
      <w:color w:val="0F476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1CD0"/>
    <w:pPr>
      <w:keepNext/>
      <w:keepLines/>
      <w:spacing w:before="40" w:after="0"/>
      <w:outlineLvl w:val="1"/>
    </w:pPr>
    <w:rPr>
      <w:rFonts w:ascii="Aptos Display" w:hAnsi="Aptos Display"/>
      <w:color w:val="0F476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CD0"/>
    <w:pPr>
      <w:keepNext/>
      <w:keepLines/>
      <w:spacing w:before="40" w:after="0"/>
      <w:outlineLvl w:val="2"/>
    </w:pPr>
    <w:rPr>
      <w:rFonts w:ascii="Aptos Display" w:hAnsi="Aptos Display"/>
      <w:color w:val="0A2F4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CD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CD0"/>
    <w:pPr>
      <w:keepNext/>
      <w:keepLines/>
      <w:spacing w:before="40" w:after="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CD0"/>
    <w:pPr>
      <w:keepNext/>
      <w:keepLines/>
      <w:spacing w:before="40" w:after="0"/>
      <w:outlineLvl w:val="5"/>
    </w:pPr>
    <w:rPr>
      <w:color w:val="0A2F4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CD0"/>
    <w:pPr>
      <w:keepNext/>
      <w:keepLines/>
      <w:spacing w:before="40" w:after="0"/>
      <w:outlineLvl w:val="6"/>
    </w:pPr>
    <w:rPr>
      <w:rFonts w:ascii="Aptos Display" w:hAnsi="Aptos Display"/>
      <w:i/>
      <w:iCs/>
      <w:color w:val="0A2F4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CD0"/>
    <w:pPr>
      <w:keepNext/>
      <w:keepLines/>
      <w:spacing w:before="40" w:after="0"/>
      <w:outlineLvl w:val="7"/>
    </w:pPr>
    <w:rPr>
      <w:color w:val="262626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CD0"/>
    <w:pPr>
      <w:keepNext/>
      <w:keepLines/>
      <w:spacing w:before="40" w:after="0"/>
      <w:outlineLvl w:val="8"/>
    </w:pPr>
    <w:rPr>
      <w:rFonts w:ascii="Aptos Display" w:hAnsi="Aptos Display"/>
      <w:i/>
      <w:iCs/>
      <w:color w:val="262626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C1CD0"/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a3">
    <w:name w:val="header"/>
    <w:basedOn w:val="a"/>
    <w:uiPriority w:val="99"/>
    <w:unhideWhenUsed/>
    <w:rsid w:val="5C8F4E21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link w:val="a5"/>
    <w:uiPriority w:val="99"/>
    <w:unhideWhenUsed/>
    <w:rsid w:val="5C8F4E21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link w:val="2"/>
    <w:uiPriority w:val="9"/>
    <w:rsid w:val="00BC1CD0"/>
    <w:rPr>
      <w:rFonts w:ascii="Aptos Display" w:eastAsia="Times New Roman" w:hAnsi="Aptos Display" w:cs="Times New Roman"/>
      <w:color w:val="0F4761"/>
      <w:sz w:val="28"/>
      <w:szCs w:val="28"/>
    </w:rPr>
  </w:style>
  <w:style w:type="character" w:styleId="a7">
    <w:name w:val="Hyperlink"/>
    <w:uiPriority w:val="99"/>
    <w:unhideWhenUsed/>
    <w:rsid w:val="1C95C5A0"/>
    <w:rPr>
      <w:color w:val="467886"/>
      <w:u w:val="single"/>
    </w:rPr>
  </w:style>
  <w:style w:type="character" w:styleId="a8">
    <w:name w:val="Strong"/>
    <w:uiPriority w:val="22"/>
    <w:qFormat/>
    <w:rsid w:val="00BC1CD0"/>
    <w:rPr>
      <w:b/>
      <w:bCs/>
      <w:color w:val="auto"/>
    </w:rPr>
  </w:style>
  <w:style w:type="character" w:styleId="a9">
    <w:name w:val="Book Title"/>
    <w:uiPriority w:val="33"/>
    <w:qFormat/>
    <w:rsid w:val="00BC1CD0"/>
    <w:rPr>
      <w:b/>
      <w:bCs/>
      <w:i/>
      <w:iCs/>
      <w:spacing w:val="5"/>
    </w:rPr>
  </w:style>
  <w:style w:type="paragraph" w:styleId="aa">
    <w:name w:val="No Spacing"/>
    <w:uiPriority w:val="1"/>
    <w:qFormat/>
    <w:rsid w:val="00BC1CD0"/>
    <w:rPr>
      <w:sz w:val="22"/>
      <w:szCs w:val="22"/>
      <w:lang w:val="uk-UA" w:eastAsia="en-US"/>
    </w:rPr>
  </w:style>
  <w:style w:type="character" w:styleId="ab">
    <w:name w:val="Intense Reference"/>
    <w:uiPriority w:val="32"/>
    <w:qFormat/>
    <w:rsid w:val="00BC1CD0"/>
    <w:rPr>
      <w:b/>
      <w:bCs/>
      <w:smallCaps/>
      <w:color w:val="156082"/>
      <w:spacing w:val="5"/>
    </w:rPr>
  </w:style>
  <w:style w:type="paragraph" w:styleId="ac">
    <w:name w:val="List Paragraph"/>
    <w:basedOn w:val="a"/>
    <w:uiPriority w:val="34"/>
    <w:qFormat/>
    <w:rsid w:val="00BC1CD0"/>
    <w:pPr>
      <w:ind w:left="720"/>
      <w:contextualSpacing/>
    </w:pPr>
  </w:style>
  <w:style w:type="character" w:customStyle="1" w:styleId="30">
    <w:name w:val="Заголовок 3 Знак"/>
    <w:link w:val="3"/>
    <w:uiPriority w:val="9"/>
    <w:semiHidden/>
    <w:rsid w:val="00BC1CD0"/>
    <w:rPr>
      <w:rFonts w:ascii="Aptos Display" w:eastAsia="Times New Roman" w:hAnsi="Aptos Display" w:cs="Times New Roman"/>
      <w:color w:val="0A2F41"/>
      <w:sz w:val="24"/>
      <w:szCs w:val="24"/>
    </w:rPr>
  </w:style>
  <w:style w:type="character" w:customStyle="1" w:styleId="40">
    <w:name w:val="Заголовок 4 Знак"/>
    <w:link w:val="4"/>
    <w:uiPriority w:val="9"/>
    <w:semiHidden/>
    <w:rsid w:val="00BC1CD0"/>
    <w:rPr>
      <w:i/>
      <w:iCs/>
    </w:rPr>
  </w:style>
  <w:style w:type="character" w:customStyle="1" w:styleId="50">
    <w:name w:val="Заголовок 5 Знак"/>
    <w:link w:val="5"/>
    <w:uiPriority w:val="9"/>
    <w:semiHidden/>
    <w:rsid w:val="00BC1CD0"/>
    <w:rPr>
      <w:color w:val="0F4761"/>
    </w:rPr>
  </w:style>
  <w:style w:type="character" w:customStyle="1" w:styleId="60">
    <w:name w:val="Заголовок 6 Знак"/>
    <w:link w:val="6"/>
    <w:uiPriority w:val="9"/>
    <w:semiHidden/>
    <w:rsid w:val="00BC1CD0"/>
    <w:rPr>
      <w:color w:val="0A2F41"/>
    </w:rPr>
  </w:style>
  <w:style w:type="character" w:customStyle="1" w:styleId="70">
    <w:name w:val="Заголовок 7 Знак"/>
    <w:link w:val="7"/>
    <w:uiPriority w:val="9"/>
    <w:semiHidden/>
    <w:rsid w:val="00BC1CD0"/>
    <w:rPr>
      <w:rFonts w:ascii="Aptos Display" w:eastAsia="Times New Roman" w:hAnsi="Aptos Display" w:cs="Times New Roman"/>
      <w:i/>
      <w:iCs/>
      <w:color w:val="0A2F41"/>
    </w:rPr>
  </w:style>
  <w:style w:type="character" w:customStyle="1" w:styleId="80">
    <w:name w:val="Заголовок 8 Знак"/>
    <w:link w:val="8"/>
    <w:uiPriority w:val="9"/>
    <w:semiHidden/>
    <w:rsid w:val="00BC1CD0"/>
    <w:rPr>
      <w:color w:val="262626"/>
      <w:sz w:val="21"/>
      <w:szCs w:val="21"/>
    </w:rPr>
  </w:style>
  <w:style w:type="character" w:customStyle="1" w:styleId="90">
    <w:name w:val="Заголовок 9 Знак"/>
    <w:link w:val="9"/>
    <w:uiPriority w:val="9"/>
    <w:semiHidden/>
    <w:rsid w:val="00BC1CD0"/>
    <w:rPr>
      <w:rFonts w:ascii="Aptos Display" w:eastAsia="Times New Roman" w:hAnsi="Aptos Display" w:cs="Times New Roman"/>
      <w:i/>
      <w:iCs/>
      <w:color w:val="262626"/>
      <w:sz w:val="21"/>
      <w:szCs w:val="21"/>
    </w:rPr>
  </w:style>
  <w:style w:type="paragraph" w:styleId="ad">
    <w:name w:val="caption"/>
    <w:basedOn w:val="a"/>
    <w:next w:val="a"/>
    <w:uiPriority w:val="35"/>
    <w:semiHidden/>
    <w:unhideWhenUsed/>
    <w:qFormat/>
    <w:rsid w:val="00BC1CD0"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ae">
    <w:name w:val="Title"/>
    <w:basedOn w:val="a"/>
    <w:next w:val="a"/>
    <w:link w:val="af"/>
    <w:uiPriority w:val="10"/>
    <w:qFormat/>
    <w:rsid w:val="00BC1CD0"/>
    <w:pPr>
      <w:spacing w:after="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character" w:customStyle="1" w:styleId="af">
    <w:name w:val="Заголовок Знак"/>
    <w:link w:val="ae"/>
    <w:uiPriority w:val="10"/>
    <w:rsid w:val="00BC1CD0"/>
    <w:rPr>
      <w:rFonts w:ascii="Aptos Display" w:eastAsia="Times New Roman" w:hAnsi="Aptos Display" w:cs="Times New Roman"/>
      <w:spacing w:val="-10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BC1CD0"/>
    <w:pPr>
      <w:numPr>
        <w:ilvl w:val="1"/>
      </w:numPr>
    </w:pPr>
    <w:rPr>
      <w:color w:val="5A5A5A"/>
      <w:spacing w:val="15"/>
    </w:rPr>
  </w:style>
  <w:style w:type="character" w:customStyle="1" w:styleId="af1">
    <w:name w:val="Подзаголовок Знак"/>
    <w:link w:val="af0"/>
    <w:uiPriority w:val="11"/>
    <w:rsid w:val="00BC1CD0"/>
    <w:rPr>
      <w:color w:val="5A5A5A"/>
      <w:spacing w:val="15"/>
    </w:rPr>
  </w:style>
  <w:style w:type="character" w:styleId="af2">
    <w:name w:val="Emphasis"/>
    <w:uiPriority w:val="20"/>
    <w:qFormat/>
    <w:rsid w:val="00BC1CD0"/>
    <w:rPr>
      <w:i/>
      <w:iCs/>
      <w:color w:val="auto"/>
    </w:rPr>
  </w:style>
  <w:style w:type="paragraph" w:styleId="21">
    <w:name w:val="Quote"/>
    <w:basedOn w:val="a"/>
    <w:next w:val="a"/>
    <w:link w:val="22"/>
    <w:uiPriority w:val="29"/>
    <w:qFormat/>
    <w:rsid w:val="00BC1CD0"/>
    <w:pPr>
      <w:spacing w:before="200"/>
      <w:ind w:left="864" w:right="864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BC1CD0"/>
    <w:rPr>
      <w:i/>
      <w:iCs/>
      <w:color w:val="404040"/>
    </w:rPr>
  </w:style>
  <w:style w:type="paragraph" w:styleId="af3">
    <w:name w:val="Intense Quote"/>
    <w:basedOn w:val="a"/>
    <w:next w:val="a"/>
    <w:link w:val="af4"/>
    <w:uiPriority w:val="30"/>
    <w:qFormat/>
    <w:rsid w:val="00BC1CD0"/>
    <w:pPr>
      <w:pBdr>
        <w:top w:val="single" w:sz="4" w:space="10" w:color="156082"/>
        <w:bottom w:val="single" w:sz="4" w:space="10" w:color="156082"/>
      </w:pBdr>
      <w:spacing w:before="360" w:after="360"/>
      <w:ind w:left="864" w:right="864"/>
      <w:jc w:val="center"/>
    </w:pPr>
    <w:rPr>
      <w:i/>
      <w:iCs/>
      <w:color w:val="156082"/>
    </w:rPr>
  </w:style>
  <w:style w:type="character" w:customStyle="1" w:styleId="af4">
    <w:name w:val="Выделенная цитата Знак"/>
    <w:link w:val="af3"/>
    <w:uiPriority w:val="30"/>
    <w:rsid w:val="00BC1CD0"/>
    <w:rPr>
      <w:i/>
      <w:iCs/>
      <w:color w:val="156082"/>
    </w:rPr>
  </w:style>
  <w:style w:type="character" w:styleId="af5">
    <w:name w:val="Subtle Emphasis"/>
    <w:uiPriority w:val="19"/>
    <w:qFormat/>
    <w:rsid w:val="00BC1CD0"/>
    <w:rPr>
      <w:i/>
      <w:iCs/>
      <w:color w:val="404040"/>
    </w:rPr>
  </w:style>
  <w:style w:type="character" w:styleId="af6">
    <w:name w:val="Intense Emphasis"/>
    <w:uiPriority w:val="21"/>
    <w:qFormat/>
    <w:rsid w:val="00BC1CD0"/>
    <w:rPr>
      <w:i/>
      <w:iCs/>
      <w:color w:val="156082"/>
    </w:rPr>
  </w:style>
  <w:style w:type="character" w:styleId="af7">
    <w:name w:val="Subtle Reference"/>
    <w:uiPriority w:val="31"/>
    <w:qFormat/>
    <w:rsid w:val="00BC1CD0"/>
    <w:rPr>
      <w:smallCaps/>
      <w:color w:val="404040"/>
    </w:rPr>
  </w:style>
  <w:style w:type="paragraph" w:styleId="af8">
    <w:name w:val="TOC Heading"/>
    <w:basedOn w:val="1"/>
    <w:next w:val="a"/>
    <w:uiPriority w:val="39"/>
    <w:semiHidden/>
    <w:unhideWhenUsed/>
    <w:qFormat/>
    <w:rsid w:val="00BC1CD0"/>
    <w:pPr>
      <w:outlineLvl w:val="9"/>
    </w:pPr>
  </w:style>
  <w:style w:type="character" w:customStyle="1" w:styleId="a5">
    <w:name w:val="Нижний колонтитул Знак"/>
    <w:basedOn w:val="a0"/>
    <w:link w:val="a4"/>
    <w:uiPriority w:val="99"/>
    <w:rsid w:val="00790665"/>
  </w:style>
  <w:style w:type="character" w:styleId="af9">
    <w:name w:val="Unresolved Mention"/>
    <w:uiPriority w:val="99"/>
    <w:semiHidden/>
    <w:unhideWhenUsed/>
    <w:rsid w:val="00790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imberez99-bot100/dima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dimberez99-bot100/dim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imberez99-bot100/dim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dimberez99-bot100/dima.git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2F57B-8E83-42E7-9A28-3D385CC36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Звіт, вступ до фаху, Березовський Дмитро</Template>
  <TotalTime>2</TotalTime>
  <Pages>8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Links>
    <vt:vector size="24" baseType="variant">
      <vt:variant>
        <vt:i4>393234</vt:i4>
      </vt:variant>
      <vt:variant>
        <vt:i4>9</vt:i4>
      </vt:variant>
      <vt:variant>
        <vt:i4>0</vt:i4>
      </vt:variant>
      <vt:variant>
        <vt:i4>5</vt:i4>
      </vt:variant>
      <vt:variant>
        <vt:lpwstr>https://github.com/dimberez99-bot100/dima</vt:lpwstr>
      </vt:variant>
      <vt:variant>
        <vt:lpwstr/>
      </vt:variant>
      <vt:variant>
        <vt:i4>393234</vt:i4>
      </vt:variant>
      <vt:variant>
        <vt:i4>6</vt:i4>
      </vt:variant>
      <vt:variant>
        <vt:i4>0</vt:i4>
      </vt:variant>
      <vt:variant>
        <vt:i4>5</vt:i4>
      </vt:variant>
      <vt:variant>
        <vt:lpwstr>https://github.com/dimberez99-bot100/dima</vt:lpwstr>
      </vt:variant>
      <vt:variant>
        <vt:lpwstr/>
      </vt:variant>
      <vt:variant>
        <vt:i4>393234</vt:i4>
      </vt:variant>
      <vt:variant>
        <vt:i4>3</vt:i4>
      </vt:variant>
      <vt:variant>
        <vt:i4>0</vt:i4>
      </vt:variant>
      <vt:variant>
        <vt:i4>5</vt:i4>
      </vt:variant>
      <vt:variant>
        <vt:lpwstr>https://github.com/dimberez99-bot100/dima</vt:lpwstr>
      </vt:variant>
      <vt:variant>
        <vt:lpwstr/>
      </vt:variant>
      <vt:variant>
        <vt:i4>4259860</vt:i4>
      </vt:variant>
      <vt:variant>
        <vt:i4>0</vt:i4>
      </vt:variant>
      <vt:variant>
        <vt:i4>0</vt:i4>
      </vt:variant>
      <vt:variant>
        <vt:i4>5</vt:i4>
      </vt:variant>
      <vt:variant>
        <vt:lpwstr>https://github.com/dimberez99-bot100/dima.git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Березовський</dc:creator>
  <cp:keywords/>
  <dc:description/>
  <cp:lastModifiedBy>Дмитро Березовський</cp:lastModifiedBy>
  <cp:revision>2</cp:revision>
  <dcterms:created xsi:type="dcterms:W3CDTF">2026-03-23T15:16:00Z</dcterms:created>
  <dcterms:modified xsi:type="dcterms:W3CDTF">2026-03-23T15:16:00Z</dcterms:modified>
</cp:coreProperties>
</file>